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472EBA" w:rsidRPr="00266084" w:rsidRDefault="00472EBA" w:rsidP="00266084">
                                  <w:pPr>
                                    <w:pStyle w:val="Title"/>
                                    <w:rPr>
                                      <w:sz w:val="48"/>
                                      <w:szCs w:val="48"/>
                                    </w:rPr>
                                  </w:pPr>
                                  <w:r w:rsidRPr="00266084">
                                    <w:rPr>
                                      <w:sz w:val="48"/>
                                      <w:szCs w:val="48"/>
                                    </w:rPr>
                                    <w:t>Introduction to Information Technology</w:t>
                                  </w:r>
                                </w:p>
                                <w:p w14:paraId="7D099240" w14:textId="77777777" w:rsidR="00472EBA" w:rsidRDefault="00472EBA" w:rsidP="00266084">
                                  <w:pPr>
                                    <w:pStyle w:val="Title"/>
                                    <w:rPr>
                                      <w:sz w:val="48"/>
                                      <w:szCs w:val="48"/>
                                    </w:rPr>
                                  </w:pPr>
                                  <w:r>
                                    <w:rPr>
                                      <w:sz w:val="48"/>
                                      <w:szCs w:val="48"/>
                                    </w:rPr>
                                    <w:t>COSC2196</w:t>
                                  </w:r>
                                </w:p>
                                <w:p w14:paraId="3365D26B" w14:textId="5156766A" w:rsidR="00472EBA" w:rsidRPr="00266084" w:rsidRDefault="00472EBA"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472EBA" w:rsidRPr="00266084" w:rsidRDefault="00472EBA" w:rsidP="00266084">
                            <w:pPr>
                              <w:pStyle w:val="Title"/>
                              <w:rPr>
                                <w:sz w:val="48"/>
                                <w:szCs w:val="48"/>
                              </w:rPr>
                            </w:pPr>
                            <w:r w:rsidRPr="00266084">
                              <w:rPr>
                                <w:sz w:val="48"/>
                                <w:szCs w:val="48"/>
                              </w:rPr>
                              <w:t>Introduction to Information Technology</w:t>
                            </w:r>
                          </w:p>
                          <w:p w14:paraId="7D099240" w14:textId="77777777" w:rsidR="00472EBA" w:rsidRDefault="00472EBA" w:rsidP="00266084">
                            <w:pPr>
                              <w:pStyle w:val="Title"/>
                              <w:rPr>
                                <w:sz w:val="48"/>
                                <w:szCs w:val="48"/>
                              </w:rPr>
                            </w:pPr>
                            <w:r>
                              <w:rPr>
                                <w:sz w:val="48"/>
                                <w:szCs w:val="48"/>
                              </w:rPr>
                              <w:t>COSC2196</w:t>
                            </w:r>
                          </w:p>
                          <w:p w14:paraId="3365D26B" w14:textId="5156766A" w:rsidR="00472EBA" w:rsidRPr="00266084" w:rsidRDefault="00472EBA"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03C53223" w14:textId="2E1ED7B5" w:rsidR="00472EB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6083370" w:history="1">
            <w:r w:rsidR="00472EBA" w:rsidRPr="00233E54">
              <w:rPr>
                <w:rStyle w:val="Hyperlink"/>
                <w:noProof/>
              </w:rPr>
              <w:t>Welcome to Group Fourteen</w:t>
            </w:r>
            <w:r w:rsidR="00472EBA">
              <w:rPr>
                <w:noProof/>
                <w:webHidden/>
              </w:rPr>
              <w:tab/>
            </w:r>
            <w:r w:rsidR="00472EBA">
              <w:rPr>
                <w:noProof/>
                <w:webHidden/>
              </w:rPr>
              <w:fldChar w:fldCharType="begin"/>
            </w:r>
            <w:r w:rsidR="00472EBA">
              <w:rPr>
                <w:noProof/>
                <w:webHidden/>
              </w:rPr>
              <w:instrText xml:space="preserve"> PAGEREF _Toc6083370 \h </w:instrText>
            </w:r>
            <w:r w:rsidR="00472EBA">
              <w:rPr>
                <w:noProof/>
                <w:webHidden/>
              </w:rPr>
            </w:r>
            <w:r w:rsidR="00472EBA">
              <w:rPr>
                <w:noProof/>
                <w:webHidden/>
              </w:rPr>
              <w:fldChar w:fldCharType="separate"/>
            </w:r>
            <w:r w:rsidR="0027082A">
              <w:rPr>
                <w:noProof/>
                <w:webHidden/>
              </w:rPr>
              <w:t>3</w:t>
            </w:r>
            <w:r w:rsidR="00472EBA">
              <w:rPr>
                <w:noProof/>
                <w:webHidden/>
              </w:rPr>
              <w:fldChar w:fldCharType="end"/>
            </w:r>
          </w:hyperlink>
        </w:p>
        <w:p w14:paraId="3F212AA7" w14:textId="3B4DCBBE" w:rsidR="00472EBA" w:rsidRDefault="00472EBA">
          <w:pPr>
            <w:pStyle w:val="TOC2"/>
            <w:tabs>
              <w:tab w:val="right" w:leader="dot" w:pos="9594"/>
            </w:tabs>
            <w:rPr>
              <w:noProof/>
              <w:color w:val="auto"/>
              <w:sz w:val="22"/>
              <w:lang w:val="en-AU" w:eastAsia="en-AU"/>
            </w:rPr>
          </w:pPr>
          <w:hyperlink w:anchor="_Toc6083371" w:history="1">
            <w:r w:rsidRPr="00233E54">
              <w:rPr>
                <w:rStyle w:val="Hyperlink"/>
                <w:noProof/>
              </w:rPr>
              <w:t>Who are we?</w:t>
            </w:r>
            <w:r>
              <w:rPr>
                <w:noProof/>
                <w:webHidden/>
              </w:rPr>
              <w:tab/>
            </w:r>
            <w:r>
              <w:rPr>
                <w:noProof/>
                <w:webHidden/>
              </w:rPr>
              <w:fldChar w:fldCharType="begin"/>
            </w:r>
            <w:r>
              <w:rPr>
                <w:noProof/>
                <w:webHidden/>
              </w:rPr>
              <w:instrText xml:space="preserve"> PAGEREF _Toc6083371 \h </w:instrText>
            </w:r>
            <w:r>
              <w:rPr>
                <w:noProof/>
                <w:webHidden/>
              </w:rPr>
            </w:r>
            <w:r>
              <w:rPr>
                <w:noProof/>
                <w:webHidden/>
              </w:rPr>
              <w:fldChar w:fldCharType="separate"/>
            </w:r>
            <w:r w:rsidR="0027082A">
              <w:rPr>
                <w:noProof/>
                <w:webHidden/>
              </w:rPr>
              <w:t>3</w:t>
            </w:r>
            <w:r>
              <w:rPr>
                <w:noProof/>
                <w:webHidden/>
              </w:rPr>
              <w:fldChar w:fldCharType="end"/>
            </w:r>
          </w:hyperlink>
        </w:p>
        <w:p w14:paraId="766E1C82" w14:textId="0E3C2960" w:rsidR="00472EBA" w:rsidRDefault="00472EBA">
          <w:pPr>
            <w:pStyle w:val="TOC2"/>
            <w:tabs>
              <w:tab w:val="right" w:leader="dot" w:pos="9594"/>
            </w:tabs>
            <w:rPr>
              <w:noProof/>
              <w:color w:val="auto"/>
              <w:sz w:val="22"/>
              <w:lang w:val="en-AU" w:eastAsia="en-AU"/>
            </w:rPr>
          </w:pPr>
          <w:hyperlink w:anchor="_Toc6083372" w:history="1">
            <w:r w:rsidRPr="00233E54">
              <w:rPr>
                <w:rStyle w:val="Hyperlink"/>
                <w:noProof/>
              </w:rPr>
              <w:t>Meet the team</w:t>
            </w:r>
            <w:r>
              <w:rPr>
                <w:noProof/>
                <w:webHidden/>
              </w:rPr>
              <w:tab/>
            </w:r>
            <w:r>
              <w:rPr>
                <w:noProof/>
                <w:webHidden/>
              </w:rPr>
              <w:fldChar w:fldCharType="begin"/>
            </w:r>
            <w:r>
              <w:rPr>
                <w:noProof/>
                <w:webHidden/>
              </w:rPr>
              <w:instrText xml:space="preserve"> PAGEREF _Toc6083372 \h </w:instrText>
            </w:r>
            <w:r>
              <w:rPr>
                <w:noProof/>
                <w:webHidden/>
              </w:rPr>
            </w:r>
            <w:r>
              <w:rPr>
                <w:noProof/>
                <w:webHidden/>
              </w:rPr>
              <w:fldChar w:fldCharType="separate"/>
            </w:r>
            <w:r w:rsidR="0027082A">
              <w:rPr>
                <w:noProof/>
                <w:webHidden/>
              </w:rPr>
              <w:t>4</w:t>
            </w:r>
            <w:r>
              <w:rPr>
                <w:noProof/>
                <w:webHidden/>
              </w:rPr>
              <w:fldChar w:fldCharType="end"/>
            </w:r>
          </w:hyperlink>
        </w:p>
        <w:p w14:paraId="7948B13E" w14:textId="29712974" w:rsidR="00472EBA" w:rsidRDefault="00472EBA">
          <w:pPr>
            <w:pStyle w:val="TOC2"/>
            <w:tabs>
              <w:tab w:val="right" w:leader="dot" w:pos="9594"/>
            </w:tabs>
            <w:rPr>
              <w:noProof/>
              <w:color w:val="auto"/>
              <w:sz w:val="22"/>
              <w:lang w:val="en-AU" w:eastAsia="en-AU"/>
            </w:rPr>
          </w:pPr>
          <w:hyperlink w:anchor="_Toc6083373" w:history="1">
            <w:r w:rsidRPr="00233E54">
              <w:rPr>
                <w:rStyle w:val="Hyperlink"/>
                <w:noProof/>
              </w:rPr>
              <w:t>Team profile</w:t>
            </w:r>
            <w:r>
              <w:rPr>
                <w:noProof/>
                <w:webHidden/>
              </w:rPr>
              <w:tab/>
            </w:r>
            <w:r>
              <w:rPr>
                <w:noProof/>
                <w:webHidden/>
              </w:rPr>
              <w:fldChar w:fldCharType="begin"/>
            </w:r>
            <w:r>
              <w:rPr>
                <w:noProof/>
                <w:webHidden/>
              </w:rPr>
              <w:instrText xml:space="preserve"> PAGEREF _Toc6083373 \h </w:instrText>
            </w:r>
            <w:r>
              <w:rPr>
                <w:noProof/>
                <w:webHidden/>
              </w:rPr>
            </w:r>
            <w:r>
              <w:rPr>
                <w:noProof/>
                <w:webHidden/>
              </w:rPr>
              <w:fldChar w:fldCharType="separate"/>
            </w:r>
            <w:r w:rsidR="0027082A">
              <w:rPr>
                <w:noProof/>
                <w:webHidden/>
              </w:rPr>
              <w:t>10</w:t>
            </w:r>
            <w:r>
              <w:rPr>
                <w:noProof/>
                <w:webHidden/>
              </w:rPr>
              <w:fldChar w:fldCharType="end"/>
            </w:r>
          </w:hyperlink>
        </w:p>
        <w:p w14:paraId="74C487D7" w14:textId="1ADDB396" w:rsidR="00472EBA" w:rsidRDefault="00472EBA">
          <w:pPr>
            <w:pStyle w:val="TOC2"/>
            <w:tabs>
              <w:tab w:val="right" w:leader="dot" w:pos="9594"/>
            </w:tabs>
            <w:rPr>
              <w:noProof/>
              <w:color w:val="auto"/>
              <w:sz w:val="22"/>
              <w:lang w:val="en-AU" w:eastAsia="en-AU"/>
            </w:rPr>
          </w:pPr>
          <w:hyperlink w:anchor="_Toc6083374" w:history="1">
            <w:r w:rsidRPr="00233E54">
              <w:rPr>
                <w:rStyle w:val="Hyperlink"/>
                <w:noProof/>
              </w:rPr>
              <w:t>Tools</w:t>
            </w:r>
            <w:r>
              <w:rPr>
                <w:noProof/>
                <w:webHidden/>
              </w:rPr>
              <w:tab/>
            </w:r>
            <w:r>
              <w:rPr>
                <w:noProof/>
                <w:webHidden/>
              </w:rPr>
              <w:fldChar w:fldCharType="begin"/>
            </w:r>
            <w:r>
              <w:rPr>
                <w:noProof/>
                <w:webHidden/>
              </w:rPr>
              <w:instrText xml:space="preserve"> PAGEREF _Toc6083374 \h </w:instrText>
            </w:r>
            <w:r>
              <w:rPr>
                <w:noProof/>
                <w:webHidden/>
              </w:rPr>
            </w:r>
            <w:r>
              <w:rPr>
                <w:noProof/>
                <w:webHidden/>
              </w:rPr>
              <w:fldChar w:fldCharType="separate"/>
            </w:r>
            <w:r w:rsidR="0027082A">
              <w:rPr>
                <w:noProof/>
                <w:webHidden/>
              </w:rPr>
              <w:t>13</w:t>
            </w:r>
            <w:r>
              <w:rPr>
                <w:noProof/>
                <w:webHidden/>
              </w:rPr>
              <w:fldChar w:fldCharType="end"/>
            </w:r>
          </w:hyperlink>
        </w:p>
        <w:p w14:paraId="329C27BC" w14:textId="04BFBEAA" w:rsidR="00472EBA" w:rsidRDefault="00472EBA">
          <w:pPr>
            <w:pStyle w:val="TOC1"/>
            <w:tabs>
              <w:tab w:val="right" w:leader="dot" w:pos="9594"/>
            </w:tabs>
            <w:rPr>
              <w:b w:val="0"/>
              <w:noProof/>
              <w:color w:val="auto"/>
              <w:sz w:val="22"/>
              <w:lang w:val="en-AU" w:eastAsia="en-AU"/>
            </w:rPr>
          </w:pPr>
          <w:hyperlink w:anchor="_Toc6083375" w:history="1">
            <w:r w:rsidRPr="00233E54">
              <w:rPr>
                <w:rStyle w:val="Hyperlink"/>
                <w:noProof/>
              </w:rPr>
              <w:t>Industry Data</w:t>
            </w:r>
            <w:r>
              <w:rPr>
                <w:noProof/>
                <w:webHidden/>
              </w:rPr>
              <w:tab/>
            </w:r>
            <w:r>
              <w:rPr>
                <w:noProof/>
                <w:webHidden/>
              </w:rPr>
              <w:fldChar w:fldCharType="begin"/>
            </w:r>
            <w:r>
              <w:rPr>
                <w:noProof/>
                <w:webHidden/>
              </w:rPr>
              <w:instrText xml:space="preserve"> PAGEREF _Toc6083375 \h </w:instrText>
            </w:r>
            <w:r>
              <w:rPr>
                <w:noProof/>
                <w:webHidden/>
              </w:rPr>
            </w:r>
            <w:r>
              <w:rPr>
                <w:noProof/>
                <w:webHidden/>
              </w:rPr>
              <w:fldChar w:fldCharType="separate"/>
            </w:r>
            <w:r w:rsidR="0027082A">
              <w:rPr>
                <w:noProof/>
                <w:webHidden/>
              </w:rPr>
              <w:t>14</w:t>
            </w:r>
            <w:r>
              <w:rPr>
                <w:noProof/>
                <w:webHidden/>
              </w:rPr>
              <w:fldChar w:fldCharType="end"/>
            </w:r>
          </w:hyperlink>
        </w:p>
        <w:p w14:paraId="2BAD2F0A" w14:textId="2B83385B" w:rsidR="00472EBA" w:rsidRDefault="00472EBA">
          <w:pPr>
            <w:pStyle w:val="TOC2"/>
            <w:tabs>
              <w:tab w:val="right" w:leader="dot" w:pos="9594"/>
            </w:tabs>
            <w:rPr>
              <w:noProof/>
              <w:color w:val="auto"/>
              <w:sz w:val="22"/>
              <w:lang w:val="en-AU" w:eastAsia="en-AU"/>
            </w:rPr>
          </w:pPr>
          <w:hyperlink w:anchor="_Toc6083376" w:history="1">
            <w:r w:rsidRPr="00233E54">
              <w:rPr>
                <w:rStyle w:val="Hyperlink"/>
                <w:noProof/>
              </w:rPr>
              <w:t>Burning Glass Analysis</w:t>
            </w:r>
            <w:r>
              <w:rPr>
                <w:noProof/>
                <w:webHidden/>
              </w:rPr>
              <w:tab/>
            </w:r>
            <w:r>
              <w:rPr>
                <w:noProof/>
                <w:webHidden/>
              </w:rPr>
              <w:fldChar w:fldCharType="begin"/>
            </w:r>
            <w:r>
              <w:rPr>
                <w:noProof/>
                <w:webHidden/>
              </w:rPr>
              <w:instrText xml:space="preserve"> PAGEREF _Toc6083376 \h </w:instrText>
            </w:r>
            <w:r>
              <w:rPr>
                <w:noProof/>
                <w:webHidden/>
              </w:rPr>
            </w:r>
            <w:r>
              <w:rPr>
                <w:noProof/>
                <w:webHidden/>
              </w:rPr>
              <w:fldChar w:fldCharType="separate"/>
            </w:r>
            <w:r w:rsidR="0027082A">
              <w:rPr>
                <w:noProof/>
                <w:webHidden/>
              </w:rPr>
              <w:t>14</w:t>
            </w:r>
            <w:r>
              <w:rPr>
                <w:noProof/>
                <w:webHidden/>
              </w:rPr>
              <w:fldChar w:fldCharType="end"/>
            </w:r>
          </w:hyperlink>
        </w:p>
        <w:p w14:paraId="2DF26102" w14:textId="2F9906A6" w:rsidR="00472EBA" w:rsidRDefault="00472EBA">
          <w:pPr>
            <w:pStyle w:val="TOC2"/>
            <w:tabs>
              <w:tab w:val="right" w:leader="dot" w:pos="9594"/>
            </w:tabs>
            <w:rPr>
              <w:noProof/>
              <w:color w:val="auto"/>
              <w:sz w:val="22"/>
              <w:lang w:val="en-AU" w:eastAsia="en-AU"/>
            </w:rPr>
          </w:pPr>
          <w:hyperlink w:anchor="_Toc6083377" w:history="1">
            <w:r w:rsidRPr="00233E54">
              <w:rPr>
                <w:rStyle w:val="Hyperlink"/>
                <w:noProof/>
              </w:rPr>
              <w:t>Skills Matrix for Group Fourteen</w:t>
            </w:r>
            <w:r>
              <w:rPr>
                <w:noProof/>
                <w:webHidden/>
              </w:rPr>
              <w:tab/>
            </w:r>
            <w:r>
              <w:rPr>
                <w:noProof/>
                <w:webHidden/>
              </w:rPr>
              <w:fldChar w:fldCharType="begin"/>
            </w:r>
            <w:r>
              <w:rPr>
                <w:noProof/>
                <w:webHidden/>
              </w:rPr>
              <w:instrText xml:space="preserve"> PAGEREF _Toc6083377 \h </w:instrText>
            </w:r>
            <w:r>
              <w:rPr>
                <w:noProof/>
                <w:webHidden/>
              </w:rPr>
            </w:r>
            <w:r>
              <w:rPr>
                <w:noProof/>
                <w:webHidden/>
              </w:rPr>
              <w:fldChar w:fldCharType="separate"/>
            </w:r>
            <w:r w:rsidR="0027082A">
              <w:rPr>
                <w:noProof/>
                <w:webHidden/>
              </w:rPr>
              <w:t>23</w:t>
            </w:r>
            <w:r>
              <w:rPr>
                <w:noProof/>
                <w:webHidden/>
              </w:rPr>
              <w:fldChar w:fldCharType="end"/>
            </w:r>
          </w:hyperlink>
        </w:p>
        <w:p w14:paraId="4680636A" w14:textId="6224FA10" w:rsidR="00472EBA" w:rsidRDefault="00472EBA">
          <w:pPr>
            <w:pStyle w:val="TOC1"/>
            <w:tabs>
              <w:tab w:val="right" w:leader="dot" w:pos="9594"/>
            </w:tabs>
            <w:rPr>
              <w:b w:val="0"/>
              <w:noProof/>
              <w:color w:val="auto"/>
              <w:sz w:val="22"/>
              <w:lang w:val="en-AU" w:eastAsia="en-AU"/>
            </w:rPr>
          </w:pPr>
          <w:hyperlink w:anchor="_Toc6083378" w:history="1">
            <w:r w:rsidRPr="00233E54">
              <w:rPr>
                <w:rStyle w:val="Hyperlink"/>
                <w:noProof/>
              </w:rPr>
              <w:t>IT Work</w:t>
            </w:r>
            <w:r>
              <w:rPr>
                <w:noProof/>
                <w:webHidden/>
              </w:rPr>
              <w:tab/>
            </w:r>
            <w:r>
              <w:rPr>
                <w:noProof/>
                <w:webHidden/>
              </w:rPr>
              <w:fldChar w:fldCharType="begin"/>
            </w:r>
            <w:r>
              <w:rPr>
                <w:noProof/>
                <w:webHidden/>
              </w:rPr>
              <w:instrText xml:space="preserve"> PAGEREF _Toc6083378 \h </w:instrText>
            </w:r>
            <w:r>
              <w:rPr>
                <w:noProof/>
                <w:webHidden/>
              </w:rPr>
            </w:r>
            <w:r>
              <w:rPr>
                <w:noProof/>
                <w:webHidden/>
              </w:rPr>
              <w:fldChar w:fldCharType="separate"/>
            </w:r>
            <w:r w:rsidR="0027082A">
              <w:rPr>
                <w:noProof/>
                <w:webHidden/>
              </w:rPr>
              <w:t>25</w:t>
            </w:r>
            <w:r>
              <w:rPr>
                <w:noProof/>
                <w:webHidden/>
              </w:rPr>
              <w:fldChar w:fldCharType="end"/>
            </w:r>
          </w:hyperlink>
        </w:p>
        <w:p w14:paraId="4672C39B" w14:textId="16E2EB7A" w:rsidR="00472EBA" w:rsidRDefault="00472EBA">
          <w:pPr>
            <w:pStyle w:val="TOC2"/>
            <w:tabs>
              <w:tab w:val="right" w:leader="dot" w:pos="9594"/>
            </w:tabs>
            <w:rPr>
              <w:noProof/>
              <w:color w:val="auto"/>
              <w:sz w:val="22"/>
              <w:lang w:val="en-AU" w:eastAsia="en-AU"/>
            </w:rPr>
          </w:pPr>
          <w:hyperlink w:anchor="_Toc6083379" w:history="1">
            <w:r w:rsidRPr="00233E54">
              <w:rPr>
                <w:rStyle w:val="Hyperlink"/>
                <w:noProof/>
              </w:rPr>
              <w:t>The name is Smith.  Richard Smith.</w:t>
            </w:r>
            <w:r>
              <w:rPr>
                <w:noProof/>
                <w:webHidden/>
              </w:rPr>
              <w:tab/>
            </w:r>
            <w:r>
              <w:rPr>
                <w:noProof/>
                <w:webHidden/>
              </w:rPr>
              <w:fldChar w:fldCharType="begin"/>
            </w:r>
            <w:r>
              <w:rPr>
                <w:noProof/>
                <w:webHidden/>
              </w:rPr>
              <w:instrText xml:space="preserve"> PAGEREF _Toc6083379 \h </w:instrText>
            </w:r>
            <w:r>
              <w:rPr>
                <w:noProof/>
                <w:webHidden/>
              </w:rPr>
            </w:r>
            <w:r>
              <w:rPr>
                <w:noProof/>
                <w:webHidden/>
              </w:rPr>
              <w:fldChar w:fldCharType="separate"/>
            </w:r>
            <w:r w:rsidR="0027082A">
              <w:rPr>
                <w:noProof/>
                <w:webHidden/>
              </w:rPr>
              <w:t>25</w:t>
            </w:r>
            <w:r>
              <w:rPr>
                <w:noProof/>
                <w:webHidden/>
              </w:rPr>
              <w:fldChar w:fldCharType="end"/>
            </w:r>
          </w:hyperlink>
        </w:p>
        <w:p w14:paraId="3BC6F2F1" w14:textId="663DB46A" w:rsidR="00472EBA" w:rsidRDefault="00472EBA">
          <w:pPr>
            <w:pStyle w:val="TOC2"/>
            <w:tabs>
              <w:tab w:val="right" w:leader="dot" w:pos="9594"/>
            </w:tabs>
            <w:rPr>
              <w:noProof/>
              <w:color w:val="auto"/>
              <w:sz w:val="22"/>
              <w:lang w:val="en-AU" w:eastAsia="en-AU"/>
            </w:rPr>
          </w:pPr>
          <w:hyperlink w:anchor="_Toc6083380" w:history="1">
            <w:r w:rsidRPr="00233E54">
              <w:rPr>
                <w:rStyle w:val="Hyperlink"/>
                <w:noProof/>
              </w:rPr>
              <w:t>Q&amp;A</w:t>
            </w:r>
            <w:r>
              <w:rPr>
                <w:noProof/>
                <w:webHidden/>
              </w:rPr>
              <w:tab/>
            </w:r>
            <w:r>
              <w:rPr>
                <w:noProof/>
                <w:webHidden/>
              </w:rPr>
              <w:fldChar w:fldCharType="begin"/>
            </w:r>
            <w:r>
              <w:rPr>
                <w:noProof/>
                <w:webHidden/>
              </w:rPr>
              <w:instrText xml:space="preserve"> PAGEREF _Toc6083380 \h </w:instrText>
            </w:r>
            <w:r>
              <w:rPr>
                <w:noProof/>
                <w:webHidden/>
              </w:rPr>
            </w:r>
            <w:r>
              <w:rPr>
                <w:noProof/>
                <w:webHidden/>
              </w:rPr>
              <w:fldChar w:fldCharType="separate"/>
            </w:r>
            <w:r w:rsidR="0027082A">
              <w:rPr>
                <w:noProof/>
                <w:webHidden/>
              </w:rPr>
              <w:t>26</w:t>
            </w:r>
            <w:r>
              <w:rPr>
                <w:noProof/>
                <w:webHidden/>
              </w:rPr>
              <w:fldChar w:fldCharType="end"/>
            </w:r>
          </w:hyperlink>
        </w:p>
        <w:p w14:paraId="5A62D506" w14:textId="5A5B35E6" w:rsidR="00472EBA" w:rsidRDefault="00472EBA">
          <w:pPr>
            <w:pStyle w:val="TOC1"/>
            <w:tabs>
              <w:tab w:val="right" w:leader="dot" w:pos="9594"/>
            </w:tabs>
            <w:rPr>
              <w:b w:val="0"/>
              <w:noProof/>
              <w:color w:val="auto"/>
              <w:sz w:val="22"/>
              <w:lang w:val="en-AU" w:eastAsia="en-AU"/>
            </w:rPr>
          </w:pPr>
          <w:hyperlink w:anchor="_Toc6083381" w:history="1">
            <w:r w:rsidRPr="00233E54">
              <w:rPr>
                <w:rStyle w:val="Hyperlink"/>
                <w:noProof/>
              </w:rPr>
              <w:t>IT Technologies</w:t>
            </w:r>
            <w:r>
              <w:rPr>
                <w:noProof/>
                <w:webHidden/>
              </w:rPr>
              <w:tab/>
            </w:r>
            <w:r>
              <w:rPr>
                <w:noProof/>
                <w:webHidden/>
              </w:rPr>
              <w:fldChar w:fldCharType="begin"/>
            </w:r>
            <w:r>
              <w:rPr>
                <w:noProof/>
                <w:webHidden/>
              </w:rPr>
              <w:instrText xml:space="preserve"> PAGEREF _Toc6083381 \h </w:instrText>
            </w:r>
            <w:r>
              <w:rPr>
                <w:noProof/>
                <w:webHidden/>
              </w:rPr>
            </w:r>
            <w:r>
              <w:rPr>
                <w:noProof/>
                <w:webHidden/>
              </w:rPr>
              <w:fldChar w:fldCharType="separate"/>
            </w:r>
            <w:r w:rsidR="0027082A">
              <w:rPr>
                <w:noProof/>
                <w:webHidden/>
              </w:rPr>
              <w:t>31</w:t>
            </w:r>
            <w:r>
              <w:rPr>
                <w:noProof/>
                <w:webHidden/>
              </w:rPr>
              <w:fldChar w:fldCharType="end"/>
            </w:r>
          </w:hyperlink>
        </w:p>
        <w:p w14:paraId="1C934057" w14:textId="53C541BA" w:rsidR="00472EBA" w:rsidRDefault="00472EBA">
          <w:pPr>
            <w:pStyle w:val="TOC2"/>
            <w:tabs>
              <w:tab w:val="right" w:leader="dot" w:pos="9594"/>
            </w:tabs>
            <w:rPr>
              <w:noProof/>
              <w:color w:val="auto"/>
              <w:sz w:val="22"/>
              <w:lang w:val="en-AU" w:eastAsia="en-AU"/>
            </w:rPr>
          </w:pPr>
          <w:hyperlink w:anchor="_Toc6083382" w:history="1">
            <w:r w:rsidRPr="00233E54">
              <w:rPr>
                <w:rStyle w:val="Hyperlink"/>
                <w:noProof/>
                <w:lang w:val="en-GB" w:eastAsia="en-GB"/>
              </w:rPr>
              <w:t>Small Computing Devices</w:t>
            </w:r>
            <w:r>
              <w:rPr>
                <w:noProof/>
                <w:webHidden/>
              </w:rPr>
              <w:tab/>
            </w:r>
            <w:r>
              <w:rPr>
                <w:noProof/>
                <w:webHidden/>
              </w:rPr>
              <w:fldChar w:fldCharType="begin"/>
            </w:r>
            <w:r>
              <w:rPr>
                <w:noProof/>
                <w:webHidden/>
              </w:rPr>
              <w:instrText xml:space="preserve"> PAGEREF _Toc6083382 \h </w:instrText>
            </w:r>
            <w:r>
              <w:rPr>
                <w:noProof/>
                <w:webHidden/>
              </w:rPr>
            </w:r>
            <w:r>
              <w:rPr>
                <w:noProof/>
                <w:webHidden/>
              </w:rPr>
              <w:fldChar w:fldCharType="separate"/>
            </w:r>
            <w:r w:rsidR="0027082A">
              <w:rPr>
                <w:noProof/>
                <w:webHidden/>
              </w:rPr>
              <w:t>31</w:t>
            </w:r>
            <w:r>
              <w:rPr>
                <w:noProof/>
                <w:webHidden/>
              </w:rPr>
              <w:fldChar w:fldCharType="end"/>
            </w:r>
          </w:hyperlink>
        </w:p>
        <w:p w14:paraId="5818186E" w14:textId="68F8DA4C" w:rsidR="00472EBA" w:rsidRDefault="00472EBA">
          <w:pPr>
            <w:pStyle w:val="TOC2"/>
            <w:tabs>
              <w:tab w:val="right" w:leader="dot" w:pos="9594"/>
            </w:tabs>
            <w:rPr>
              <w:noProof/>
              <w:color w:val="auto"/>
              <w:sz w:val="22"/>
              <w:lang w:val="en-AU" w:eastAsia="en-AU"/>
            </w:rPr>
          </w:pPr>
          <w:hyperlink w:anchor="_Toc6083383" w:history="1">
            <w:r w:rsidRPr="00233E54">
              <w:rPr>
                <w:rStyle w:val="Hyperlink"/>
                <w:noProof/>
              </w:rPr>
              <w:t>Cyber Security</w:t>
            </w:r>
            <w:r>
              <w:rPr>
                <w:noProof/>
                <w:webHidden/>
              </w:rPr>
              <w:tab/>
            </w:r>
            <w:r>
              <w:rPr>
                <w:noProof/>
                <w:webHidden/>
              </w:rPr>
              <w:fldChar w:fldCharType="begin"/>
            </w:r>
            <w:r>
              <w:rPr>
                <w:noProof/>
                <w:webHidden/>
              </w:rPr>
              <w:instrText xml:space="preserve"> PAGEREF _Toc6083383 \h </w:instrText>
            </w:r>
            <w:r>
              <w:rPr>
                <w:noProof/>
                <w:webHidden/>
              </w:rPr>
            </w:r>
            <w:r>
              <w:rPr>
                <w:noProof/>
                <w:webHidden/>
              </w:rPr>
              <w:fldChar w:fldCharType="separate"/>
            </w:r>
            <w:r w:rsidR="0027082A">
              <w:rPr>
                <w:noProof/>
                <w:webHidden/>
              </w:rPr>
              <w:t>35</w:t>
            </w:r>
            <w:r>
              <w:rPr>
                <w:noProof/>
                <w:webHidden/>
              </w:rPr>
              <w:fldChar w:fldCharType="end"/>
            </w:r>
          </w:hyperlink>
        </w:p>
        <w:p w14:paraId="2F6E1119" w14:textId="5C2BDCF1" w:rsidR="00472EBA" w:rsidRDefault="00472EBA">
          <w:pPr>
            <w:pStyle w:val="TOC2"/>
            <w:tabs>
              <w:tab w:val="right" w:leader="dot" w:pos="9594"/>
            </w:tabs>
            <w:rPr>
              <w:noProof/>
              <w:color w:val="auto"/>
              <w:sz w:val="22"/>
              <w:lang w:val="en-AU" w:eastAsia="en-AU"/>
            </w:rPr>
          </w:pPr>
          <w:hyperlink w:anchor="_Toc6083384" w:history="1">
            <w:r w:rsidRPr="00233E54">
              <w:rPr>
                <w:rStyle w:val="Hyperlink"/>
                <w:noProof/>
              </w:rPr>
              <w:t>Machine Learning</w:t>
            </w:r>
            <w:r>
              <w:rPr>
                <w:noProof/>
                <w:webHidden/>
              </w:rPr>
              <w:tab/>
            </w:r>
            <w:r>
              <w:rPr>
                <w:noProof/>
                <w:webHidden/>
              </w:rPr>
              <w:fldChar w:fldCharType="begin"/>
            </w:r>
            <w:r>
              <w:rPr>
                <w:noProof/>
                <w:webHidden/>
              </w:rPr>
              <w:instrText xml:space="preserve"> PAGEREF _Toc6083384 \h </w:instrText>
            </w:r>
            <w:r>
              <w:rPr>
                <w:noProof/>
                <w:webHidden/>
              </w:rPr>
            </w:r>
            <w:r>
              <w:rPr>
                <w:noProof/>
                <w:webHidden/>
              </w:rPr>
              <w:fldChar w:fldCharType="separate"/>
            </w:r>
            <w:r w:rsidR="0027082A">
              <w:rPr>
                <w:noProof/>
                <w:webHidden/>
              </w:rPr>
              <w:t>40</w:t>
            </w:r>
            <w:r>
              <w:rPr>
                <w:noProof/>
                <w:webHidden/>
              </w:rPr>
              <w:fldChar w:fldCharType="end"/>
            </w:r>
          </w:hyperlink>
        </w:p>
        <w:p w14:paraId="2C92BD75" w14:textId="23ECCAB1" w:rsidR="00472EBA" w:rsidRDefault="00472EBA">
          <w:pPr>
            <w:pStyle w:val="TOC2"/>
            <w:tabs>
              <w:tab w:val="right" w:leader="dot" w:pos="9594"/>
            </w:tabs>
            <w:rPr>
              <w:noProof/>
              <w:color w:val="auto"/>
              <w:sz w:val="22"/>
              <w:lang w:val="en-AU" w:eastAsia="en-AU"/>
            </w:rPr>
          </w:pPr>
          <w:hyperlink w:anchor="_Toc6083385" w:history="1">
            <w:r w:rsidRPr="00233E54">
              <w:rPr>
                <w:rStyle w:val="Hyperlink"/>
                <w:noProof/>
              </w:rPr>
              <w:t>Autonomous Vehicles</w:t>
            </w:r>
            <w:r>
              <w:rPr>
                <w:noProof/>
                <w:webHidden/>
              </w:rPr>
              <w:tab/>
            </w:r>
            <w:r>
              <w:rPr>
                <w:noProof/>
                <w:webHidden/>
              </w:rPr>
              <w:fldChar w:fldCharType="begin"/>
            </w:r>
            <w:r>
              <w:rPr>
                <w:noProof/>
                <w:webHidden/>
              </w:rPr>
              <w:instrText xml:space="preserve"> PAGEREF _Toc6083385 \h </w:instrText>
            </w:r>
            <w:r>
              <w:rPr>
                <w:noProof/>
                <w:webHidden/>
              </w:rPr>
            </w:r>
            <w:r>
              <w:rPr>
                <w:noProof/>
                <w:webHidden/>
              </w:rPr>
              <w:fldChar w:fldCharType="separate"/>
            </w:r>
            <w:r w:rsidR="0027082A">
              <w:rPr>
                <w:noProof/>
                <w:webHidden/>
              </w:rPr>
              <w:t>44</w:t>
            </w:r>
            <w:r>
              <w:rPr>
                <w:noProof/>
                <w:webHidden/>
              </w:rPr>
              <w:fldChar w:fldCharType="end"/>
            </w:r>
          </w:hyperlink>
        </w:p>
        <w:p w14:paraId="147AEF06" w14:textId="0B0903A3" w:rsidR="00472EBA" w:rsidRDefault="00472EBA">
          <w:pPr>
            <w:pStyle w:val="TOC1"/>
            <w:tabs>
              <w:tab w:val="right" w:leader="dot" w:pos="9594"/>
            </w:tabs>
            <w:rPr>
              <w:b w:val="0"/>
              <w:noProof/>
              <w:color w:val="auto"/>
              <w:sz w:val="22"/>
              <w:lang w:val="en-AU" w:eastAsia="en-AU"/>
            </w:rPr>
          </w:pPr>
          <w:hyperlink w:anchor="_Toc6083386" w:history="1">
            <w:r w:rsidRPr="00233E54">
              <w:rPr>
                <w:rStyle w:val="Hyperlink"/>
                <w:noProof/>
              </w:rPr>
              <w:t>Project Idea</w:t>
            </w:r>
            <w:r>
              <w:rPr>
                <w:noProof/>
                <w:webHidden/>
              </w:rPr>
              <w:tab/>
            </w:r>
            <w:r>
              <w:rPr>
                <w:noProof/>
                <w:webHidden/>
              </w:rPr>
              <w:fldChar w:fldCharType="begin"/>
            </w:r>
            <w:r>
              <w:rPr>
                <w:noProof/>
                <w:webHidden/>
              </w:rPr>
              <w:instrText xml:space="preserve"> PAGEREF _Toc6083386 \h </w:instrText>
            </w:r>
            <w:r>
              <w:rPr>
                <w:noProof/>
                <w:webHidden/>
              </w:rPr>
            </w:r>
            <w:r>
              <w:rPr>
                <w:noProof/>
                <w:webHidden/>
              </w:rPr>
              <w:fldChar w:fldCharType="separate"/>
            </w:r>
            <w:r w:rsidR="0027082A">
              <w:rPr>
                <w:noProof/>
                <w:webHidden/>
              </w:rPr>
              <w:t>48</w:t>
            </w:r>
            <w:r>
              <w:rPr>
                <w:noProof/>
                <w:webHidden/>
              </w:rPr>
              <w:fldChar w:fldCharType="end"/>
            </w:r>
          </w:hyperlink>
        </w:p>
        <w:p w14:paraId="4B307187" w14:textId="06CB68B4" w:rsidR="00472EBA" w:rsidRDefault="00472EBA">
          <w:pPr>
            <w:pStyle w:val="TOC2"/>
            <w:tabs>
              <w:tab w:val="right" w:leader="dot" w:pos="9594"/>
            </w:tabs>
            <w:rPr>
              <w:noProof/>
              <w:color w:val="auto"/>
              <w:sz w:val="22"/>
              <w:lang w:val="en-AU" w:eastAsia="en-AU"/>
            </w:rPr>
          </w:pPr>
          <w:hyperlink w:anchor="_Toc6083387" w:history="1">
            <w:r w:rsidRPr="00233E54">
              <w:rPr>
                <w:rStyle w:val="Hyperlink"/>
                <w:i/>
                <w:noProof/>
              </w:rPr>
              <w:t>Open Your Eyes</w:t>
            </w:r>
            <w:r w:rsidRPr="00233E54">
              <w:rPr>
                <w:rStyle w:val="Hyperlink"/>
                <w:noProof/>
              </w:rPr>
              <w:t>: A proposal for moral choice frameworks in gaming</w:t>
            </w:r>
            <w:r>
              <w:rPr>
                <w:noProof/>
                <w:webHidden/>
              </w:rPr>
              <w:tab/>
            </w:r>
            <w:r>
              <w:rPr>
                <w:noProof/>
                <w:webHidden/>
              </w:rPr>
              <w:fldChar w:fldCharType="begin"/>
            </w:r>
            <w:r>
              <w:rPr>
                <w:noProof/>
                <w:webHidden/>
              </w:rPr>
              <w:instrText xml:space="preserve"> PAGEREF _Toc6083387 \h </w:instrText>
            </w:r>
            <w:r>
              <w:rPr>
                <w:noProof/>
                <w:webHidden/>
              </w:rPr>
            </w:r>
            <w:r>
              <w:rPr>
                <w:noProof/>
                <w:webHidden/>
              </w:rPr>
              <w:fldChar w:fldCharType="separate"/>
            </w:r>
            <w:r w:rsidR="0027082A">
              <w:rPr>
                <w:noProof/>
                <w:webHidden/>
              </w:rPr>
              <w:t>48</w:t>
            </w:r>
            <w:r>
              <w:rPr>
                <w:noProof/>
                <w:webHidden/>
              </w:rPr>
              <w:fldChar w:fldCharType="end"/>
            </w:r>
          </w:hyperlink>
        </w:p>
        <w:p w14:paraId="1C80124D" w14:textId="75D5B7BB" w:rsidR="00472EBA" w:rsidRDefault="00472EBA">
          <w:pPr>
            <w:pStyle w:val="TOC1"/>
            <w:tabs>
              <w:tab w:val="right" w:leader="dot" w:pos="9594"/>
            </w:tabs>
            <w:rPr>
              <w:b w:val="0"/>
              <w:noProof/>
              <w:color w:val="auto"/>
              <w:sz w:val="22"/>
              <w:lang w:val="en-AU" w:eastAsia="en-AU"/>
            </w:rPr>
          </w:pPr>
          <w:hyperlink w:anchor="_Toc6083388" w:history="1">
            <w:r w:rsidRPr="00233E54">
              <w:rPr>
                <w:rStyle w:val="Hyperlink"/>
                <w:noProof/>
              </w:rPr>
              <w:t>Reflections</w:t>
            </w:r>
            <w:r>
              <w:rPr>
                <w:noProof/>
                <w:webHidden/>
              </w:rPr>
              <w:tab/>
            </w:r>
            <w:r>
              <w:rPr>
                <w:noProof/>
                <w:webHidden/>
              </w:rPr>
              <w:fldChar w:fldCharType="begin"/>
            </w:r>
            <w:r>
              <w:rPr>
                <w:noProof/>
                <w:webHidden/>
              </w:rPr>
              <w:instrText xml:space="preserve"> PAGEREF _Toc6083388 \h </w:instrText>
            </w:r>
            <w:r>
              <w:rPr>
                <w:noProof/>
                <w:webHidden/>
              </w:rPr>
            </w:r>
            <w:r>
              <w:rPr>
                <w:noProof/>
                <w:webHidden/>
              </w:rPr>
              <w:fldChar w:fldCharType="separate"/>
            </w:r>
            <w:r w:rsidR="0027082A">
              <w:rPr>
                <w:noProof/>
                <w:webHidden/>
              </w:rPr>
              <w:t>58</w:t>
            </w:r>
            <w:r>
              <w:rPr>
                <w:noProof/>
                <w:webHidden/>
              </w:rPr>
              <w:fldChar w:fldCharType="end"/>
            </w:r>
          </w:hyperlink>
        </w:p>
        <w:p w14:paraId="784AC7AC" w14:textId="64D93810" w:rsidR="00472EBA" w:rsidRDefault="00472EBA">
          <w:pPr>
            <w:pStyle w:val="TOC2"/>
            <w:tabs>
              <w:tab w:val="right" w:leader="dot" w:pos="9594"/>
            </w:tabs>
            <w:rPr>
              <w:noProof/>
              <w:color w:val="auto"/>
              <w:sz w:val="22"/>
              <w:lang w:val="en-AU" w:eastAsia="en-AU"/>
            </w:rPr>
          </w:pPr>
          <w:hyperlink w:anchor="_Toc6083389" w:history="1">
            <w:r w:rsidRPr="00233E54">
              <w:rPr>
                <w:rStyle w:val="Hyperlink"/>
                <w:noProof/>
              </w:rPr>
              <w:t>Individual reflections</w:t>
            </w:r>
            <w:r>
              <w:rPr>
                <w:noProof/>
                <w:webHidden/>
              </w:rPr>
              <w:tab/>
            </w:r>
            <w:r>
              <w:rPr>
                <w:noProof/>
                <w:webHidden/>
              </w:rPr>
              <w:fldChar w:fldCharType="begin"/>
            </w:r>
            <w:r>
              <w:rPr>
                <w:noProof/>
                <w:webHidden/>
              </w:rPr>
              <w:instrText xml:space="preserve"> PAGEREF _Toc6083389 \h </w:instrText>
            </w:r>
            <w:r>
              <w:rPr>
                <w:noProof/>
                <w:webHidden/>
              </w:rPr>
            </w:r>
            <w:r>
              <w:rPr>
                <w:noProof/>
                <w:webHidden/>
              </w:rPr>
              <w:fldChar w:fldCharType="separate"/>
            </w:r>
            <w:r w:rsidR="0027082A">
              <w:rPr>
                <w:noProof/>
                <w:webHidden/>
              </w:rPr>
              <w:t>58</w:t>
            </w:r>
            <w:r>
              <w:rPr>
                <w:noProof/>
                <w:webHidden/>
              </w:rPr>
              <w:fldChar w:fldCharType="end"/>
            </w:r>
          </w:hyperlink>
        </w:p>
        <w:p w14:paraId="67DAF80F" w14:textId="0D8ED28D" w:rsidR="00472EBA" w:rsidRDefault="00472EBA">
          <w:pPr>
            <w:pStyle w:val="TOC1"/>
            <w:tabs>
              <w:tab w:val="right" w:leader="dot" w:pos="9594"/>
            </w:tabs>
            <w:rPr>
              <w:b w:val="0"/>
              <w:noProof/>
              <w:color w:val="auto"/>
              <w:sz w:val="22"/>
              <w:lang w:val="en-AU" w:eastAsia="en-AU"/>
            </w:rPr>
          </w:pPr>
          <w:hyperlink w:anchor="_Toc6083390" w:history="1">
            <w:r w:rsidRPr="00233E54">
              <w:rPr>
                <w:rStyle w:val="Hyperlink"/>
                <w:noProof/>
              </w:rPr>
              <w:t>Appendices</w:t>
            </w:r>
            <w:r>
              <w:rPr>
                <w:noProof/>
                <w:webHidden/>
              </w:rPr>
              <w:tab/>
            </w:r>
            <w:r>
              <w:rPr>
                <w:noProof/>
                <w:webHidden/>
              </w:rPr>
              <w:fldChar w:fldCharType="begin"/>
            </w:r>
            <w:r>
              <w:rPr>
                <w:noProof/>
                <w:webHidden/>
              </w:rPr>
              <w:instrText xml:space="preserve"> PAGEREF _Toc6083390 \h </w:instrText>
            </w:r>
            <w:r>
              <w:rPr>
                <w:noProof/>
                <w:webHidden/>
              </w:rPr>
            </w:r>
            <w:r>
              <w:rPr>
                <w:noProof/>
                <w:webHidden/>
              </w:rPr>
              <w:fldChar w:fldCharType="separate"/>
            </w:r>
            <w:r w:rsidR="0027082A">
              <w:rPr>
                <w:noProof/>
                <w:webHidden/>
              </w:rPr>
              <w:t>62</w:t>
            </w:r>
            <w:r>
              <w:rPr>
                <w:noProof/>
                <w:webHidden/>
              </w:rPr>
              <w:fldChar w:fldCharType="end"/>
            </w:r>
          </w:hyperlink>
        </w:p>
        <w:p w14:paraId="566B4AEA" w14:textId="41137F52" w:rsidR="00472EBA" w:rsidRDefault="00472EBA">
          <w:pPr>
            <w:pStyle w:val="TOC2"/>
            <w:tabs>
              <w:tab w:val="right" w:leader="dot" w:pos="9594"/>
            </w:tabs>
            <w:rPr>
              <w:noProof/>
              <w:color w:val="auto"/>
              <w:sz w:val="22"/>
              <w:lang w:val="en-AU" w:eastAsia="en-AU"/>
            </w:rPr>
          </w:pPr>
          <w:hyperlink w:anchor="_Toc6083391" w:history="1">
            <w:r w:rsidRPr="00233E54">
              <w:rPr>
                <w:rStyle w:val="Hyperlink"/>
                <w:noProof/>
              </w:rPr>
              <w:t>Appendix 1:  GitHub Repository History (Sample)</w:t>
            </w:r>
            <w:r>
              <w:rPr>
                <w:noProof/>
                <w:webHidden/>
              </w:rPr>
              <w:tab/>
            </w:r>
            <w:r>
              <w:rPr>
                <w:noProof/>
                <w:webHidden/>
              </w:rPr>
              <w:fldChar w:fldCharType="begin"/>
            </w:r>
            <w:r>
              <w:rPr>
                <w:noProof/>
                <w:webHidden/>
              </w:rPr>
              <w:instrText xml:space="preserve"> PAGEREF _Toc6083391 \h </w:instrText>
            </w:r>
            <w:r>
              <w:rPr>
                <w:noProof/>
                <w:webHidden/>
              </w:rPr>
            </w:r>
            <w:r>
              <w:rPr>
                <w:noProof/>
                <w:webHidden/>
              </w:rPr>
              <w:fldChar w:fldCharType="separate"/>
            </w:r>
            <w:r w:rsidR="0027082A">
              <w:rPr>
                <w:noProof/>
                <w:webHidden/>
              </w:rPr>
              <w:t>62</w:t>
            </w:r>
            <w:r>
              <w:rPr>
                <w:noProof/>
                <w:webHidden/>
              </w:rPr>
              <w:fldChar w:fldCharType="end"/>
            </w:r>
          </w:hyperlink>
        </w:p>
        <w:p w14:paraId="6D25C953" w14:textId="69DE3EF0" w:rsidR="00472EBA" w:rsidRDefault="00472EBA">
          <w:pPr>
            <w:pStyle w:val="TOC2"/>
            <w:tabs>
              <w:tab w:val="right" w:leader="dot" w:pos="9594"/>
            </w:tabs>
            <w:rPr>
              <w:noProof/>
              <w:color w:val="auto"/>
              <w:sz w:val="22"/>
              <w:lang w:val="en-AU" w:eastAsia="en-AU"/>
            </w:rPr>
          </w:pPr>
          <w:hyperlink w:anchor="_Toc6083392" w:history="1">
            <w:r w:rsidRPr="00233E54">
              <w:rPr>
                <w:rStyle w:val="Hyperlink"/>
                <w:noProof/>
              </w:rPr>
              <w:t>Appendix 2: Group Discord Discussions (Sample)</w:t>
            </w:r>
            <w:r>
              <w:rPr>
                <w:noProof/>
                <w:webHidden/>
              </w:rPr>
              <w:tab/>
            </w:r>
            <w:r>
              <w:rPr>
                <w:noProof/>
                <w:webHidden/>
              </w:rPr>
              <w:fldChar w:fldCharType="begin"/>
            </w:r>
            <w:r>
              <w:rPr>
                <w:noProof/>
                <w:webHidden/>
              </w:rPr>
              <w:instrText xml:space="preserve"> PAGEREF _Toc6083392 \h </w:instrText>
            </w:r>
            <w:r>
              <w:rPr>
                <w:noProof/>
                <w:webHidden/>
              </w:rPr>
            </w:r>
            <w:r>
              <w:rPr>
                <w:noProof/>
                <w:webHidden/>
              </w:rPr>
              <w:fldChar w:fldCharType="separate"/>
            </w:r>
            <w:r w:rsidR="0027082A">
              <w:rPr>
                <w:noProof/>
                <w:webHidden/>
              </w:rPr>
              <w:t>63</w:t>
            </w:r>
            <w:r>
              <w:rPr>
                <w:noProof/>
                <w:webHidden/>
              </w:rPr>
              <w:fldChar w:fldCharType="end"/>
            </w:r>
          </w:hyperlink>
        </w:p>
        <w:p w14:paraId="3EC74502" w14:textId="430A78B3"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6083370"/>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6083371"/>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6083372"/>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472EBA"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6D4B589C" w:rsidR="00126FD3" w:rsidRPr="00126FD3" w:rsidRDefault="00126FD3" w:rsidP="00126FD3">
      <w:pPr>
        <w:rPr>
          <w:b w:val="0"/>
        </w:rPr>
      </w:pPr>
      <w:r w:rsidRPr="00126FD3">
        <w:rPr>
          <w:b w:val="0"/>
        </w:rPr>
        <w:t>RMIT Student # s</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6083373"/>
      <w:r>
        <w:lastRenderedPageBreak/>
        <w:t>Team profile</w:t>
      </w:r>
      <w:bookmarkEnd w:id="3"/>
    </w:p>
    <w:p w14:paraId="2F1D71A2" w14:textId="282EEBCF"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5383A150"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w:t>
      </w:r>
      <w:r w:rsidR="00CA0A87">
        <w:t>D</w:t>
      </w:r>
      <w:r>
        <w:t xml:space="preserve">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w:t>
      </w:r>
      <w:r w:rsidR="00CA0A87">
        <w:t>D</w:t>
      </w:r>
      <w:r>
        <w:t xml:space="preserve">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6083374"/>
      <w:r w:rsidRPr="0049787E">
        <w:lastRenderedPageBreak/>
        <w:t>Tools</w:t>
      </w:r>
      <w:bookmarkEnd w:id="4"/>
    </w:p>
    <w:p w14:paraId="324B115F" w14:textId="5D8C223A" w:rsidR="00265DDF" w:rsidRDefault="00472EBA" w:rsidP="00472EBA">
      <w:pPr>
        <w:pStyle w:val="Content"/>
      </w:pPr>
      <w:r>
        <w:t>For this project the main communication and sharing tools used were:</w:t>
      </w:r>
    </w:p>
    <w:p w14:paraId="6409F1B8" w14:textId="6066CDE2" w:rsidR="00472EBA" w:rsidRDefault="00472EBA" w:rsidP="00472EBA">
      <w:pPr>
        <w:pStyle w:val="Content"/>
        <w:numPr>
          <w:ilvl w:val="0"/>
          <w:numId w:val="25"/>
        </w:numPr>
      </w:pPr>
      <w:r>
        <w:t>GitHub</w:t>
      </w:r>
    </w:p>
    <w:p w14:paraId="62F5428C" w14:textId="7167006A" w:rsidR="00472EBA" w:rsidRDefault="00472EBA" w:rsidP="00472EBA">
      <w:pPr>
        <w:pStyle w:val="Content"/>
        <w:numPr>
          <w:ilvl w:val="0"/>
          <w:numId w:val="25"/>
        </w:numPr>
      </w:pPr>
      <w:r>
        <w:t>Discord</w:t>
      </w:r>
    </w:p>
    <w:p w14:paraId="14AFCA16" w14:textId="77777777" w:rsidR="00472EBA" w:rsidRDefault="00472EBA"/>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472EBA">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p w14:paraId="2A50924A" w14:textId="5D92E471" w:rsidR="009B0653" w:rsidRPr="009B0653" w:rsidRDefault="00472EBA">
      <w:pPr>
        <w:rPr>
          <w:color w:val="0E57C4" w:themeColor="background2" w:themeShade="80"/>
        </w:rPr>
      </w:pPr>
      <w:hyperlink r:id="rId20" w:history="1">
        <w:r w:rsidR="009B0653" w:rsidRPr="009B0653">
          <w:rPr>
            <w:rStyle w:val="Hyperlink"/>
            <w:color w:val="0E57C4" w:themeColor="background2" w:themeShade="80"/>
          </w:rPr>
          <w:t>https://github.com/groupfourteen/assignment2</w:t>
        </w:r>
      </w:hyperlink>
    </w:p>
    <w:p w14:paraId="2AA193F7" w14:textId="77777777" w:rsidR="009B0653" w:rsidRDefault="009B0653"/>
    <w:p w14:paraId="099389AB" w14:textId="372124F5" w:rsidR="00B36F1B" w:rsidRPr="0097638F" w:rsidRDefault="00B36F1B" w:rsidP="0097638F">
      <w:pPr>
        <w:pStyle w:val="Heading3"/>
      </w:pPr>
      <w:r w:rsidRPr="0097638F">
        <w:t xml:space="preserve">Reflection on </w:t>
      </w:r>
      <w:r w:rsidR="00845129" w:rsidRPr="0097638F">
        <w:t>GitHub</w:t>
      </w:r>
      <w:r w:rsidRPr="0097638F">
        <w:t xml:space="preserve"> History</w:t>
      </w:r>
    </w:p>
    <w:p w14:paraId="240426A9" w14:textId="77777777" w:rsidR="00845129" w:rsidRDefault="0097638F" w:rsidP="0097638F">
      <w:pPr>
        <w:pStyle w:val="Content"/>
      </w:pPr>
      <w:r>
        <w:t xml:space="preserve">Looking at the </w:t>
      </w:r>
      <w:r w:rsidR="00845129">
        <w:t>GitHub</w:t>
      </w:r>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r w:rsidR="00845129">
        <w:t>GitHub</w:t>
      </w:r>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4BCCE239"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w:t>
      </w:r>
      <w:r w:rsidR="00845129">
        <w:t xml:space="preserve">in a Discord chat, </w:t>
      </w:r>
      <w:r>
        <w:t xml:space="preserve">and each member </w:t>
      </w:r>
      <w:r w:rsidR="00845129">
        <w:t xml:space="preserve">then </w:t>
      </w:r>
      <w:r>
        <w:t>worked on their section</w:t>
      </w:r>
      <w:r w:rsidR="00845129">
        <w:t>.  A</w:t>
      </w:r>
      <w:r w:rsidR="00367DA9">
        <w:t xml:space="preserve">dditional content or ideas on this was usually discussed on </w:t>
      </w:r>
      <w:r w:rsidR="00CA0A87">
        <w:t>D</w:t>
      </w:r>
      <w:r w:rsidR="00367DA9">
        <w:t xml:space="preserve">iscord, which the author would then use in their write up of their section.  This resulted in </w:t>
      </w:r>
      <w:r>
        <w:t>a close to finished section be</w:t>
      </w:r>
      <w:r w:rsidR="00845129">
        <w:t>ing</w:t>
      </w:r>
      <w:r>
        <w:t xml:space="preserv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000D41CD" w14:textId="77777777" w:rsidR="00845129" w:rsidRDefault="00845129" w:rsidP="00845129">
      <w:pPr>
        <w:pStyle w:val="Content"/>
      </w:pPr>
    </w:p>
    <w:p w14:paraId="79AA9691" w14:textId="55373E5A" w:rsidR="00845129" w:rsidRPr="00845129" w:rsidRDefault="00845129" w:rsidP="00845129">
      <w:pPr>
        <w:pStyle w:val="Content"/>
        <w:rPr>
          <w:i/>
        </w:rPr>
      </w:pPr>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r w:rsidR="0053120D">
        <w:rPr>
          <w:i/>
        </w:rPr>
        <w:t>.</w:t>
      </w:r>
    </w:p>
    <w:p w14:paraId="5B660027" w14:textId="435FE740"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Group Discord Discussion – Sample</w:t>
        </w:r>
      </w:hyperlink>
      <w:r w:rsidRPr="00845129">
        <w:rPr>
          <w:i/>
        </w:rPr>
        <w:t xml:space="preserve"> for evidence of use of Discord</w:t>
      </w:r>
      <w:r w:rsidR="0053120D">
        <w:rPr>
          <w:i/>
        </w:rPr>
        <w:t>.</w:t>
      </w:r>
    </w:p>
    <w:p w14:paraId="499BD0EB" w14:textId="77777777" w:rsidR="00845129" w:rsidRDefault="00845129"/>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5" w:name="_Toc6083375"/>
      <w:r>
        <w:lastRenderedPageBreak/>
        <w:t>Industry Data</w:t>
      </w:r>
      <w:bookmarkEnd w:id="5"/>
    </w:p>
    <w:p w14:paraId="3B8314CA" w14:textId="2EC15EBA" w:rsidR="002D5A23" w:rsidRDefault="002D5A23" w:rsidP="002D5A23"/>
    <w:p w14:paraId="4B5BDB23" w14:textId="6BA59AFB" w:rsidR="002D5A23" w:rsidRDefault="00752E91" w:rsidP="009E130B">
      <w:pPr>
        <w:pStyle w:val="Heading2"/>
      </w:pPr>
      <w:bookmarkStart w:id="6" w:name="_Toc6083376"/>
      <w:r>
        <w:t>Burning Glass Analysis</w:t>
      </w:r>
      <w:bookmarkEnd w:id="6"/>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1"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in this title are things focusing on leadership roles, such as management skills and mentoring, as </w:t>
      </w:r>
      <w:r>
        <w:lastRenderedPageBreak/>
        <w:t>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Having looked at the Burning Glass data, has your opinion of your ideal job changed? Why or why not?</w:t>
      </w:r>
    </w:p>
    <w:p w14:paraId="3CEBB7DF" w14:textId="51B3BBF1" w:rsidR="00D32BE6" w:rsidRDefault="00D32BE6" w:rsidP="00D32BE6">
      <w:pPr>
        <w:pStyle w:val="Content"/>
      </w:pPr>
    </w:p>
    <w:p w14:paraId="77552428" w14:textId="77777777" w:rsidR="00A740B6" w:rsidRDefault="00A740B6" w:rsidP="00A740B6">
      <w:pPr>
        <w:pStyle w:val="Content"/>
      </w:pPr>
      <w:r>
        <w:t>Initially I had believed my opinion of my ideal job would've changed somewhat but that's not the case. I have just become more aware of what skills, characteristics and experience are most sought after in the industry that would more likely result in a higher appreciation by employers and potentially better pay rates. Again, these statistics haven't altered my ideals. I'm infatuated with creativity and though I'd still be very content working for companies on code bases, given the choice, I'd always find myself working for a company developing video games in any aspect - assuming the pay is realistic.</w:t>
      </w:r>
    </w:p>
    <w:p w14:paraId="185911D6" w14:textId="77777777" w:rsidR="00A740B6" w:rsidRDefault="00A740B6" w:rsidP="00A740B6">
      <w:pPr>
        <w:pStyle w:val="Content"/>
      </w:pPr>
    </w:p>
    <w:p w14:paraId="773DF0E0" w14:textId="60D875F5" w:rsidR="00DF10EA" w:rsidRDefault="00A740B6" w:rsidP="00A740B6">
      <w:pPr>
        <w:pStyle w:val="Content"/>
      </w:pPr>
      <w:r>
        <w:t>My experience is limited and there is a lot of knowledge I will need to accumulate during my time in the industry before my skills and experience are deemed useful to any developing studios but that is something I'd accepted when I had initially enrolled into RMIT.</w:t>
      </w:r>
    </w:p>
    <w:p w14:paraId="4FA42E3B" w14:textId="77777777" w:rsidR="00DF10EA" w:rsidRDefault="00DF10EA" w:rsidP="00D32BE6">
      <w:pPr>
        <w:pStyle w:val="Content"/>
      </w:pPr>
    </w:p>
    <w:p w14:paraId="39F9C6BF" w14:textId="5B2CF361" w:rsidR="00472EBA" w:rsidRDefault="00472EBA">
      <w:pPr>
        <w:spacing w:after="200"/>
        <w:rPr>
          <w:b w:val="0"/>
          <w:sz w:val="24"/>
          <w:szCs w:val="24"/>
        </w:rPr>
      </w:pPr>
      <w:r>
        <w:br w:type="page"/>
      </w:r>
    </w:p>
    <w:p w14:paraId="3E4A53F8" w14:textId="77777777" w:rsidR="00D32BE6" w:rsidRDefault="00D32BE6" w:rsidP="00DF10EA">
      <w:pPr>
        <w:pStyle w:val="Heading3"/>
      </w:pPr>
      <w:r>
        <w:lastRenderedPageBreak/>
        <w:t>Nathan Christos</w:t>
      </w: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2F0B1BA8" w14:textId="77777777" w:rsidR="00472EBA" w:rsidRDefault="00472EBA">
      <w:pPr>
        <w:spacing w:after="200"/>
        <w:rPr>
          <w:b w:val="0"/>
          <w:i/>
        </w:rPr>
      </w:pPr>
      <w:r>
        <w:br w:type="page"/>
      </w:r>
    </w:p>
    <w:p w14:paraId="7828F1EC" w14:textId="1B65E4E6" w:rsidR="00D32BE6" w:rsidRDefault="00D32BE6" w:rsidP="00DF10EA">
      <w:pPr>
        <w:pStyle w:val="EmphasisText"/>
      </w:pPr>
      <w:r>
        <w:lastRenderedPageBreak/>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lastRenderedPageBreak/>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2"/>
          <w:footerReference w:type="default" r:id="rId23"/>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7" w:name="_Toc6083377"/>
      <w:r>
        <w:lastRenderedPageBreak/>
        <w:t>Skills Matrix for Group Fourteen</w:t>
      </w:r>
      <w:bookmarkEnd w:id="7"/>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5FC9B463" w:rsidR="00D11D6F" w:rsidRPr="00D11D6F" w:rsidRDefault="00472EBA"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Self-Motivated</w:t>
            </w:r>
            <w:r w:rsidR="00D11D6F"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4"/>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8" w:name="_Toc6083378"/>
      <w:r>
        <w:lastRenderedPageBreak/>
        <w:t>IT Work</w:t>
      </w:r>
      <w:bookmarkEnd w:id="8"/>
    </w:p>
    <w:p w14:paraId="6BA8367E" w14:textId="31B5D0D4" w:rsidR="00752E91" w:rsidRDefault="00752E91" w:rsidP="002D5A23">
      <w:pPr>
        <w:pStyle w:val="Content"/>
      </w:pPr>
    </w:p>
    <w:p w14:paraId="2EED104C" w14:textId="011CAF2E" w:rsidR="00752E91" w:rsidRDefault="00AA06AE" w:rsidP="009E130B">
      <w:pPr>
        <w:pStyle w:val="Heading2"/>
      </w:pPr>
      <w:bookmarkStart w:id="9" w:name="_Toc6083379"/>
      <w:r>
        <w:t>The name is Smith.  Richard Smith.</w:t>
      </w:r>
      <w:bookmarkEnd w:id="9"/>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0" w:name="_Toc6083380"/>
      <w:r>
        <w:t>Q</w:t>
      </w:r>
      <w:r w:rsidRPr="00163ACA">
        <w:t>&amp;A</w:t>
      </w:r>
      <w:bookmarkEnd w:id="10"/>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581A2436" w:rsidR="00472EBA" w:rsidRDefault="00472EBA">
      <w:pPr>
        <w:spacing w:after="200"/>
        <w:rPr>
          <w:b w:val="0"/>
          <w:sz w:val="24"/>
          <w:szCs w:val="24"/>
        </w:rPr>
      </w:pPr>
      <w:r>
        <w:rPr>
          <w:b w:val="0"/>
          <w:sz w:val="24"/>
          <w:szCs w:val="24"/>
        </w:rPr>
        <w:br w:type="page"/>
      </w:r>
    </w:p>
    <w:p w14:paraId="7DEC1B2F"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53120D">
      <w:pPr>
        <w:pStyle w:val="Heading1"/>
        <w:pBdr>
          <w:bottom w:val="single" w:sz="12" w:space="1" w:color="4A66AC" w:themeColor="accent1"/>
        </w:pBdr>
      </w:pPr>
      <w:bookmarkStart w:id="11" w:name="_Toc6083381"/>
      <w:r>
        <w:lastRenderedPageBreak/>
        <w:t>IT Technologies</w:t>
      </w:r>
      <w:bookmarkEnd w:id="11"/>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2" w:name="_Toc6083382"/>
      <w:r w:rsidRPr="0026506B">
        <w:rPr>
          <w:lang w:val="en-GB" w:eastAsia="en-GB"/>
        </w:rPr>
        <w:t>Small Computing Devices</w:t>
      </w:r>
      <w:bookmarkEnd w:id="12"/>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472EBA" w:rsidRDefault="0026506B" w:rsidP="00472EBA">
      <w:pPr>
        <w:pStyle w:val="Heading4"/>
      </w:pPr>
      <w:r w:rsidRPr="00472EBA">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6"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7"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8"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29"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0"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1"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2"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3"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4"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3" w:name="_Toc6083383"/>
      <w:r>
        <w:lastRenderedPageBreak/>
        <w:t>Cyber Security</w:t>
      </w:r>
      <w:bookmarkEnd w:id="13"/>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5"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6"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7"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8"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39"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0"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1"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2"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4" w:name="_Toc6083384"/>
      <w:r>
        <w:lastRenderedPageBreak/>
        <w:t>Machine Learning</w:t>
      </w:r>
      <w:bookmarkEnd w:id="14"/>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65DBC5AB" w:rsidR="00472EBA" w:rsidRDefault="00472EBA">
      <w:pPr>
        <w:spacing w:after="200"/>
        <w:rPr>
          <w:b w:val="0"/>
          <w:sz w:val="24"/>
          <w:szCs w:val="24"/>
        </w:rPr>
      </w:pPr>
      <w:r>
        <w:br w:type="page"/>
      </w: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3"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4"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5"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26662951" w14:textId="4387E141" w:rsidR="00752E91" w:rsidRPr="00752E91" w:rsidRDefault="00AB4090" w:rsidP="009E130B">
      <w:pPr>
        <w:pStyle w:val="Heading2"/>
      </w:pPr>
      <w:bookmarkStart w:id="15" w:name="_Toc6083385"/>
      <w:r>
        <w:lastRenderedPageBreak/>
        <w:t>Autonomous Vehicles</w:t>
      </w:r>
      <w:bookmarkEnd w:id="15"/>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t>Level 3</w:t>
      </w:r>
      <w:r>
        <w:t xml:space="preserve"> – The vehicle is capable of performing all functions for the vehicle to be autonomously operated safely under certain conditions, however a human is still </w:t>
      </w:r>
      <w:r>
        <w:lastRenderedPageBreak/>
        <w:t>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w:t>
      </w:r>
      <w:r>
        <w:lastRenderedPageBreak/>
        <w:t>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6"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7"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8"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49"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53120D">
      <w:pPr>
        <w:pStyle w:val="Heading1"/>
        <w:pBdr>
          <w:bottom w:val="single" w:sz="12" w:space="1" w:color="4A66AC" w:themeColor="accent1"/>
        </w:pBdr>
      </w:pPr>
      <w:bookmarkStart w:id="16" w:name="_Toc6083386"/>
      <w:r>
        <w:lastRenderedPageBreak/>
        <w:t>Project Idea</w:t>
      </w:r>
      <w:bookmarkEnd w:id="16"/>
    </w:p>
    <w:p w14:paraId="5E1B144A" w14:textId="6A6A8697" w:rsidR="00752E91" w:rsidRDefault="001C7B1D" w:rsidP="0046182C">
      <w:pPr>
        <w:pStyle w:val="Heading2"/>
      </w:pPr>
      <w:bookmarkStart w:id="17" w:name="_Toc6083387"/>
      <w:r w:rsidRPr="00BD1D1F">
        <w:rPr>
          <w:i/>
        </w:rPr>
        <w:t>Open Your Eyes</w:t>
      </w:r>
      <w:r w:rsidRPr="001C7B1D">
        <w:t>: A proposal for moral choice frameworks in gaming</w:t>
      </w:r>
      <w:bookmarkEnd w:id="17"/>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472EBA" w:rsidRPr="00FA3001" w:rsidRDefault="00472EBA"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472EBA" w:rsidRPr="00FA3001" w:rsidRDefault="00472EBA"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1">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19952DAA" w:rsidR="0046182C" w:rsidRDefault="00472EBA" w:rsidP="0046182C">
      <w:pPr>
        <w:pStyle w:val="Content"/>
      </w:pPr>
      <w:r>
        <w:rPr>
          <w:noProof/>
        </w:rPr>
        <w:drawing>
          <wp:anchor distT="0" distB="0" distL="114300" distR="114300" simplePos="0" relativeHeight="251663360" behindDoc="0" locked="0" layoutInCell="1" allowOverlap="1" wp14:anchorId="341438AD" wp14:editId="6C5C6C2C">
            <wp:simplePos x="0" y="0"/>
            <wp:positionH relativeFrom="margin">
              <wp:posOffset>0</wp:posOffset>
            </wp:positionH>
            <wp:positionV relativeFrom="paragraph">
              <wp:posOffset>932815</wp:posOffset>
            </wp:positionV>
            <wp:extent cx="3629025" cy="2529840"/>
            <wp:effectExtent l="57150" t="38100" r="66675" b="800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416D6">
        <w:rPr>
          <w:noProof/>
        </w:rPr>
        <mc:AlternateContent>
          <mc:Choice Requires="wps">
            <w:drawing>
              <wp:anchor distT="0" distB="0" distL="114300" distR="114300" simplePos="0" relativeHeight="251675648" behindDoc="0" locked="0" layoutInCell="1" allowOverlap="1" wp14:anchorId="729703A3" wp14:editId="45E280B0">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472EBA" w:rsidRPr="005430C2" w:rsidRDefault="00472EBA"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472EBA" w:rsidRPr="005430C2" w:rsidRDefault="00472EBA" w:rsidP="005430C2">
                      <w:pPr>
                        <w:pStyle w:val="Caption"/>
                        <w:jc w:val="center"/>
                      </w:pPr>
                      <w:r>
                        <w:t>Planescape: Torment. What can change the nature of a man?</w:t>
                      </w:r>
                    </w:p>
                  </w:txbxContent>
                </v:textbox>
                <w10:wrap type="square" anchorx="margin"/>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19242758" w:rsidR="00472EBA" w:rsidRDefault="00472EBA">
      <w:pPr>
        <w:spacing w:after="200"/>
        <w:rPr>
          <w:b w:val="0"/>
          <w:sz w:val="24"/>
          <w:szCs w:val="24"/>
        </w:rPr>
      </w:pPr>
      <w:r>
        <w:br w:type="page"/>
      </w:r>
    </w:p>
    <w:p w14:paraId="00560D2E" w14:textId="69488F83" w:rsidR="0046182C" w:rsidRDefault="0046182C" w:rsidP="0046182C">
      <w:pPr>
        <w:pStyle w:val="Content"/>
      </w:pPr>
      <w:r>
        <w:lastRenderedPageBreak/>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472EBA" w:rsidRPr="008F6006" w:rsidRDefault="00472EBA"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472EBA" w:rsidRPr="008F6006" w:rsidRDefault="00472EBA"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3">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3C939841" w:rsidR="0046182C" w:rsidRDefault="0046182C" w:rsidP="0046182C">
      <w:pPr>
        <w:pStyle w:val="Content"/>
      </w:pPr>
    </w:p>
    <w:p w14:paraId="0544DCDE" w14:textId="3DD9EFAA" w:rsidR="00472EBA" w:rsidRDefault="00472EBA">
      <w:pPr>
        <w:spacing w:after="200"/>
        <w:rPr>
          <w:b w:val="0"/>
          <w:sz w:val="24"/>
          <w:szCs w:val="24"/>
        </w:rPr>
      </w:pPr>
      <w:r>
        <w:br w:type="page"/>
      </w:r>
    </w:p>
    <w:p w14:paraId="6CCC1D61" w14:textId="77777777" w:rsidR="00472EBA" w:rsidRDefault="00472EBA"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6D3DFBBF" w14:textId="6D8FFD29" w:rsidR="0046182C" w:rsidRDefault="0046182C" w:rsidP="00472EBA">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lastRenderedPageBreak/>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66A6D470" w:rsidR="0046182C" w:rsidRDefault="0046182C" w:rsidP="0046182C">
      <w:pPr>
        <w:pStyle w:val="Content"/>
      </w:pPr>
      <w:r>
        <w:t xml:space="preserve">The 1629 mutiny of the VOC vessel Batavia has been overshadowed by numerous other extraordinary events of the Age of Sail: while it lacks </w:t>
      </w:r>
      <w:r w:rsidR="00225406">
        <w:t>the</w:t>
      </w:r>
      <w:r>
        <w:t xml:space="preserve"> familiarity of the 1789 mutiny of HMS Bounty, it lacks none of the drama and intrigue</w:t>
      </w:r>
      <w:r w:rsidR="00684929">
        <w:t>. I</w:t>
      </w:r>
      <w:r>
        <w:t>n fact</w:t>
      </w:r>
      <w:r w:rsidR="00684929">
        <w:t>, it</w:t>
      </w:r>
      <w:r>
        <w:t xml:space="preserve"> dwarfs it in</w:t>
      </w:r>
      <w:r w:rsidR="00972B75">
        <w:t xml:space="preserve"> </w:t>
      </w:r>
      <w:r>
        <w:t>terms of historical significance, and in bloodiness</w:t>
      </w:r>
      <w:r w:rsidR="00BA6C18">
        <w:rPr>
          <w:rStyle w:val="FootnoteReference"/>
        </w:rPr>
        <w:footnoteReference w:id="7"/>
      </w:r>
      <w:r>
        <w:t>.</w:t>
      </w:r>
    </w:p>
    <w:p w14:paraId="5DA04E70" w14:textId="08B8C885" w:rsidR="0046182C" w:rsidRDefault="0046182C" w:rsidP="0046182C">
      <w:pPr>
        <w:pStyle w:val="Content"/>
      </w:pPr>
    </w:p>
    <w:p w14:paraId="690D57DD" w14:textId="6A20F442"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10212D2E">
                <wp:simplePos x="0" y="0"/>
                <wp:positionH relativeFrom="column">
                  <wp:posOffset>2540</wp:posOffset>
                </wp:positionH>
                <wp:positionV relativeFrom="paragraph">
                  <wp:posOffset>2983230</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472EBA" w:rsidRPr="006C7BCC" w:rsidRDefault="00472EBA"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2pt;margin-top:234.9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" stroked="f">
                <v:textbox inset="0,0,0,0">
                  <w:txbxContent>
                    <w:p w14:paraId="06E951EE" w14:textId="1571848F" w:rsidR="00472EBA" w:rsidRPr="006C7BCC" w:rsidRDefault="00472EBA"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2358C010">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w:t>
      </w:r>
      <w:r w:rsidR="0046182C">
        <w:lastRenderedPageBreak/>
        <w:t xml:space="preserve">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37D01819" w:rsidR="0046182C" w:rsidRDefault="0046182C" w:rsidP="0046182C">
      <w:pPr>
        <w:pStyle w:val="Content"/>
      </w:pPr>
      <w:r>
        <w:t xml:space="preserve">It is precisely this paradoxical quality of </w:t>
      </w:r>
      <w:r w:rsidR="008C7842">
        <w:t xml:space="preserve">people </w:t>
      </w:r>
      <w:r>
        <w:t>which leave</w:t>
      </w:r>
      <w:r w:rsidR="008C7842">
        <w:t>s</w:t>
      </w:r>
      <w:r>
        <w:t xml:space="preserve"> so much potential for exploration in </w:t>
      </w:r>
      <w:proofErr w:type="gramStart"/>
      <w:r>
        <w:t>a</w:t>
      </w:r>
      <w:proofErr w:type="gramEnd"/>
      <w:r>
        <w:t xml:space="preserve"> MCS, if it extends beyond the good/evil dichotomy.</w:t>
      </w:r>
      <w:r w:rsidR="00DF1661">
        <w:t xml:space="preserve"> The title of this project, </w:t>
      </w:r>
      <w:r w:rsidR="00DF1661" w:rsidRPr="00B53D4E">
        <w:rPr>
          <w:i/>
        </w:rPr>
        <w:t>Open Your Eyes</w:t>
      </w:r>
      <w:r w:rsidR="00DF1661">
        <w:t xml:space="preserve">, is based on the </w:t>
      </w:r>
      <w:r w:rsidR="007A45F8">
        <w:t>etymology</w:t>
      </w:r>
      <w:r w:rsidR="00DF1661">
        <w:t xml:space="preserve"> of the word </w:t>
      </w:r>
      <w:proofErr w:type="spellStart"/>
      <w:r w:rsidR="00F059CE" w:rsidRPr="00F059CE">
        <w:rPr>
          <w:i/>
        </w:rPr>
        <w:t>a</w:t>
      </w:r>
      <w:r w:rsidR="00DF1661" w:rsidRPr="00F059CE">
        <w:rPr>
          <w:i/>
        </w:rPr>
        <w:t>brolhos</w:t>
      </w:r>
      <w:proofErr w:type="spellEnd"/>
      <w:r w:rsidR="00686CD3">
        <w:t xml:space="preserve">: a </w:t>
      </w:r>
      <w:r w:rsidR="00DF1661">
        <w:t>corruption of</w:t>
      </w:r>
      <w:r w:rsidR="00785303">
        <w:t xml:space="preserve"> </w:t>
      </w:r>
      <w:r w:rsidR="00DF1661">
        <w:t>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r w:rsidR="00D633B5">
        <w:t xml:space="preserve"> Keeping one’s eyes open to all characters and events is the key to story progressi</w:t>
      </w:r>
      <w:r w:rsidR="00A2047F">
        <w:t>o</w:t>
      </w:r>
      <w:r w:rsidR="00320044">
        <w:t>n</w:t>
      </w:r>
      <w:r w:rsidR="00D633B5">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63CEFFF2" w:rsidR="00A740B6" w:rsidRDefault="00A740B6">
      <w:pPr>
        <w:spacing w:after="200"/>
        <w:rPr>
          <w:b w:val="0"/>
          <w:sz w:val="24"/>
          <w:szCs w:val="24"/>
        </w:rPr>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40F9904B" w:rsidR="00A740B6" w:rsidRDefault="000A5FEC" w:rsidP="00A740B6">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4F8E146C" w:rsidR="0046182C" w:rsidRPr="002B6EF6" w:rsidRDefault="00472EBA" w:rsidP="002B6EF6">
      <w:pPr>
        <w:spacing w:after="200"/>
        <w:rPr>
          <w:b w:val="0"/>
          <w:sz w:val="24"/>
          <w:szCs w:val="24"/>
        </w:rPr>
      </w:pPr>
      <w:r>
        <w:rPr>
          <w:b w:val="0"/>
          <w:noProof/>
          <w:sz w:val="24"/>
          <w:szCs w:val="24"/>
        </w:rPr>
        <w:lastRenderedPageBreak/>
        <w:drawing>
          <wp:anchor distT="0" distB="0" distL="114300" distR="114300" simplePos="0" relativeHeight="251667456" behindDoc="0" locked="0" layoutInCell="1" allowOverlap="1" wp14:anchorId="3ABFD3F9" wp14:editId="00602E5B">
            <wp:simplePos x="0" y="0"/>
            <wp:positionH relativeFrom="page">
              <wp:posOffset>2997835</wp:posOffset>
            </wp:positionH>
            <wp:positionV relativeFrom="paragraph">
              <wp:posOffset>152400</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4C03F9AC"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576EBC1F">
                <wp:simplePos x="0" y="0"/>
                <wp:positionH relativeFrom="column">
                  <wp:posOffset>2266950</wp:posOffset>
                </wp:positionH>
                <wp:positionV relativeFrom="paragraph">
                  <wp:posOffset>489585</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472EBA" w:rsidRPr="006C7BCC" w:rsidRDefault="00472EBA"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38.55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" stroked="f">
                <v:textbox inset="0,0,0,0">
                  <w:txbxContent>
                    <w:p w14:paraId="76E767AE" w14:textId="22A93A1E" w:rsidR="00472EBA" w:rsidRPr="006C7BCC" w:rsidRDefault="00472EBA"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472EBA">
      <w:pPr>
        <w:pStyle w:val="Heading4"/>
      </w:pPr>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6"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7"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1"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7807451B" w14:textId="72A3DC6B" w:rsidR="005E188A" w:rsidRDefault="005E188A">
      <w:pPr>
        <w:spacing w:after="200"/>
        <w:rPr>
          <w:b w:val="0"/>
          <w:sz w:val="24"/>
          <w:szCs w:val="24"/>
        </w:rPr>
      </w:pPr>
      <w:r>
        <w:br w:type="page"/>
      </w:r>
    </w:p>
    <w:p w14:paraId="50F2FAB4" w14:textId="5823FF55" w:rsidR="00752E91" w:rsidRDefault="00123677" w:rsidP="0053120D">
      <w:pPr>
        <w:pStyle w:val="Heading1"/>
        <w:pBdr>
          <w:bottom w:val="single" w:sz="12" w:space="1" w:color="4A66AC" w:themeColor="accent1"/>
        </w:pBdr>
      </w:pPr>
      <w:bookmarkStart w:id="18" w:name="_Toc6083388"/>
      <w:r>
        <w:lastRenderedPageBreak/>
        <w:t>R</w:t>
      </w:r>
      <w:r w:rsidR="00752E91">
        <w:t>eflection</w:t>
      </w:r>
      <w:r>
        <w:t>s</w:t>
      </w:r>
      <w:bookmarkEnd w:id="18"/>
    </w:p>
    <w:p w14:paraId="3BF4D4D9" w14:textId="77777777" w:rsidR="00472EBA" w:rsidRDefault="00472EBA" w:rsidP="0046182C">
      <w:pPr>
        <w:pStyle w:val="Content"/>
      </w:pPr>
    </w:p>
    <w:p w14:paraId="6B9ACD02" w14:textId="1E7F2C40" w:rsidR="00845129" w:rsidRPr="00845129" w:rsidRDefault="00845129" w:rsidP="00845129">
      <w:pPr>
        <w:pStyle w:val="Content"/>
        <w:rPr>
          <w:i/>
        </w:rPr>
      </w:pPr>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p>
    <w:p w14:paraId="2CB7B3F3" w14:textId="513752F2"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Group Discord Discussion – Sample</w:t>
        </w:r>
      </w:hyperlink>
      <w:r w:rsidRPr="00845129">
        <w:rPr>
          <w:i/>
        </w:rPr>
        <w:t xml:space="preserve"> for evidence of use of Discord</w:t>
      </w:r>
      <w:r w:rsidR="0053120D">
        <w:rPr>
          <w:i/>
        </w:rPr>
        <w:t>.</w:t>
      </w:r>
    </w:p>
    <w:p w14:paraId="78D786CF" w14:textId="77777777" w:rsidR="0046182C" w:rsidRDefault="0046182C" w:rsidP="0046182C">
      <w:pPr>
        <w:pStyle w:val="Content"/>
      </w:pPr>
    </w:p>
    <w:p w14:paraId="4FE2E21D" w14:textId="65B8AD26" w:rsidR="00752E91" w:rsidRDefault="00123677" w:rsidP="009E130B">
      <w:pPr>
        <w:pStyle w:val="Heading2"/>
      </w:pPr>
      <w:bookmarkStart w:id="19" w:name="_Toc6083389"/>
      <w:r>
        <w:t>Individual reflections</w:t>
      </w:r>
      <w:bookmarkStart w:id="20" w:name="_GoBack"/>
      <w:bookmarkEnd w:id="19"/>
      <w:bookmarkEnd w:id="20"/>
    </w:p>
    <w:p w14:paraId="0A0EE530" w14:textId="6352BC99" w:rsidR="00123677" w:rsidRDefault="000A5FEC" w:rsidP="000A5FEC">
      <w:pPr>
        <w:pStyle w:val="Heading3"/>
      </w:pPr>
      <w:r>
        <w:t>Nicholas Young</w:t>
      </w:r>
    </w:p>
    <w:p w14:paraId="099781F1" w14:textId="77777777" w:rsidR="00CA0A87" w:rsidRDefault="00CA0A87" w:rsidP="0046182C">
      <w:pPr>
        <w:pStyle w:val="Content"/>
      </w:pPr>
      <w:r w:rsidRPr="00CA0A87">
        <w:t xml:space="preserve">During this group project I felt that our group’s organization skills and work output was very good with little in the way of ways to improve outside of possibly some minor ways we could have had structured our communication a little better – though this was no issue in our group as our communication overall was generally on point. I was surprised by the fact that we ran into no major problems as my experience with group work in the past has been somewhat negative. Any potential issues were avoided thanks to our communication which was assisted greatly by Discord which gave us an always-open line of communication to each other which we could use to talk or ask questions at any time. </w:t>
      </w:r>
    </w:p>
    <w:p w14:paraId="5F2E8F9D" w14:textId="77777777" w:rsidR="00CA0A87" w:rsidRDefault="00CA0A87" w:rsidP="0046182C">
      <w:pPr>
        <w:pStyle w:val="Content"/>
      </w:pPr>
    </w:p>
    <w:p w14:paraId="781A33B6" w14:textId="1460C33C" w:rsidR="000A5FEC" w:rsidRDefault="00CA0A87" w:rsidP="0046182C">
      <w:pPr>
        <w:pStyle w:val="Content"/>
      </w:pPr>
      <w:r w:rsidRPr="00CA0A87">
        <w:t>Something I learned from this group project was how a good communication tool could make things a lot easier. Prior to this assignment the last group assignment I did was done almost completely through organized skype sessions, and we had barely any ways of communicating with each other out side of those sessions which inevitably lead to problems. Good communication tools let you tackle problems and get work done with others whenever and where ever, leading to a more effective group overall.</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587B0468"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w:t>
      </w:r>
      <w:r w:rsidR="00CA0A87">
        <w:t>D</w:t>
      </w:r>
      <w:r>
        <w:t xml:space="preserve">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6A0AF7C" w:rsidR="005E188A" w:rsidRDefault="005E188A" w:rsidP="005E188A">
      <w:pPr>
        <w:pStyle w:val="Content"/>
      </w:pPr>
      <w:proofErr w:type="gramStart"/>
      <w:r>
        <w:t>Overall</w:t>
      </w:r>
      <w:proofErr w:type="gramEnd"/>
      <w:r>
        <w:t xml:space="preserve"> I’ve really enjoyed the project, and getting to know my team through the group chats on </w:t>
      </w:r>
      <w:r w:rsidR="00CA0A87">
        <w:t>D</w:t>
      </w:r>
      <w:r>
        <w:t xml:space="preserve">iscord.  We had people in different states and countries, and people working all sorts of different hours with different life commitments, but having the </w:t>
      </w:r>
      <w:r w:rsidR="00CA0A87">
        <w:t>D</w:t>
      </w:r>
      <w:r>
        <w:t>iscord chat as a landing point for everyone made the communication pretty easy</w:t>
      </w:r>
      <w:r w:rsidR="00CA0A87">
        <w:t xml:space="preserve"> as it made it </w:t>
      </w:r>
      <w:r>
        <w:t>easy to get up to speed on where things were</w:t>
      </w:r>
      <w:r w:rsidR="00CA0A87">
        <w:t xml:space="preserve"> at</w:t>
      </w:r>
      <w:r>
        <w:t xml:space="preserv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0B115AA0" w14:textId="69506631"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w:t>
      </w:r>
      <w:r w:rsidR="002D2DE6">
        <w:t xml:space="preserve"> Everyone has made regular submissions to out </w:t>
      </w:r>
      <w:proofErr w:type="spellStart"/>
      <w:r w:rsidR="002D2DE6">
        <w:t>Github</w:t>
      </w:r>
      <w:proofErr w:type="spellEnd"/>
      <w:r w:rsidR="002D2DE6">
        <w:t xml:space="preserve"> page, although finding this information hasn’t always been easy</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866C637" w:rsidR="00CA0A87" w:rsidRDefault="00CA0A87">
      <w:pPr>
        <w:spacing w:after="200"/>
        <w:rPr>
          <w:b w:val="0"/>
          <w:sz w:val="24"/>
          <w:szCs w:val="24"/>
        </w:rPr>
      </w:pPr>
      <w:r>
        <w:br w:type="page"/>
      </w: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52F392C7" w14:textId="728FECA9" w:rsidR="00CA0A87" w:rsidRDefault="00CA0A87" w:rsidP="00CA0A87">
      <w:pPr>
        <w:pStyle w:val="Content"/>
      </w:pPr>
      <w:r>
        <w:t xml:space="preserve">Throughout this group project I've seen great form in </w:t>
      </w:r>
      <w:proofErr w:type="spellStart"/>
      <w:r>
        <w:t>organisation</w:t>
      </w:r>
      <w:proofErr w:type="spellEnd"/>
      <w:r>
        <w:t xml:space="preserve"> and cooperation between members. There were no substantial indifferences with one another making it very easy to communicate while sharing ideas and concepts, and making group decisions. I feel there weren't any tertiary issues as a group either; though there are time zone differences between some members we have had no issues with completing work and keeping in touch thanks to the ease of use with Discord. Being able to drop into chat at any point in time really mitigates the issue of falling behind topic or losing past conversations; it's all semi-permanently logged in server chats.</w:t>
      </w:r>
    </w:p>
    <w:p w14:paraId="1676FDD7" w14:textId="77777777" w:rsidR="00CA0A87" w:rsidRDefault="00CA0A87" w:rsidP="00CA0A87">
      <w:pPr>
        <w:pStyle w:val="Content"/>
      </w:pPr>
    </w:p>
    <w:p w14:paraId="6552CB43" w14:textId="6DF4F10D" w:rsidR="00CA0A87" w:rsidRDefault="00CA0A87" w:rsidP="00CA0A87">
      <w:pPr>
        <w:pStyle w:val="Content"/>
      </w:pPr>
      <w:r>
        <w:t xml:space="preserve">As such this experience as a group has really shown me how important communication and a good medium for communication really is. Without it </w:t>
      </w:r>
      <w:proofErr w:type="spellStart"/>
      <w:r>
        <w:t>organisation</w:t>
      </w:r>
      <w:proofErr w:type="spellEnd"/>
      <w:r>
        <w:t xml:space="preserve"> would be extremely difficult and would be detrimental to work flow.</w:t>
      </w:r>
    </w:p>
    <w:p w14:paraId="68D078A8" w14:textId="77777777" w:rsidR="00CA0A87" w:rsidRDefault="00CA0A87" w:rsidP="00CA0A87">
      <w:pPr>
        <w:pStyle w:val="Content"/>
      </w:pPr>
    </w:p>
    <w:p w14:paraId="35E32665" w14:textId="5A25974D" w:rsidR="000A5FEC" w:rsidRDefault="00CA0A87" w:rsidP="00CA0A87">
      <w:pPr>
        <w:pStyle w:val="Content"/>
      </w:pPr>
      <w:r>
        <w:t xml:space="preserve">I feel there is still more room for improvement for myself. Learning to use </w:t>
      </w:r>
      <w:proofErr w:type="spellStart"/>
      <w:r>
        <w:t>Github</w:t>
      </w:r>
      <w:proofErr w:type="spellEnd"/>
      <w:r>
        <w:t xml:space="preserve"> has been my greatest hurdle and had I initially shown more interest in its use and application I may have had less issues with it. This will be something I keep in mind in future when I'm presented with different obstacles or scenarios I don't fully understand.</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4D1613C0" w14:textId="29659BEE" w:rsidR="00BC5AB9" w:rsidRDefault="00BC5AB9" w:rsidP="00BC5AB9">
      <w:pPr>
        <w:pStyle w:val="Content"/>
      </w:pPr>
      <w:r>
        <w:t>The two words that are enough to strike fear into the heart of every university student: group work. Scarier still, group work with people who live in different time zones, and with different work/life schedules. Despite my cynicism, the semester clock waits for no one, and so I was quick to initiate myself into a partly-formed group. Fortunately, said group welcomed me, and we were soon underway with discussing the assignment and distributing tasks. This prompt and smooth beginning gave us a comfortable time frame for the assignment’s completion, assisted by our shared keenness to get started.</w:t>
      </w:r>
    </w:p>
    <w:p w14:paraId="3A1BC37E" w14:textId="77777777" w:rsidR="00BC5AB9" w:rsidRDefault="00BC5AB9" w:rsidP="00BC5AB9">
      <w:pPr>
        <w:pStyle w:val="Content"/>
      </w:pPr>
    </w:p>
    <w:p w14:paraId="76B84ABF" w14:textId="56277DEE" w:rsidR="000A5FEC" w:rsidRDefault="00BC5AB9" w:rsidP="00BC5AB9">
      <w:pPr>
        <w:pStyle w:val="Content"/>
      </w:pPr>
      <w:r>
        <w:t>We found that there was no real need for an official leader (other than Lee’s great administrative coordination); every group member was self-motivated and contributed their designated share to the assignment. Phew! The pessimist in me relaxed slightly. The group greatly benefitted from the use of the Discord chat, which enabled us to communicate effectively despite our varied locations. This technology eased my earlier concerns around coordinating schedules, and I came to more fully appreciate the benefit of several minds working together on a shared goal. More so, I found great value in being able to discuss the course, and broader degree generally, with fellow students. While online study is great for access and flexibility, there is the danger of isolation. This group assignment has given me the opportunity to connect with others, and for us to share our questions/concerns/achievements with one another.</w:t>
      </w:r>
    </w:p>
    <w:p w14:paraId="451D3E6F" w14:textId="0DF103F7" w:rsidR="00BC5AB9" w:rsidRDefault="00BC5AB9" w:rsidP="0046182C">
      <w:pPr>
        <w:pStyle w:val="Content"/>
      </w:pPr>
    </w:p>
    <w:p w14:paraId="7231D3D3" w14:textId="77777777" w:rsidR="00BC5AB9" w:rsidRDefault="00BC5AB9" w:rsidP="0046182C">
      <w:pPr>
        <w:pStyle w:val="Content"/>
      </w:pPr>
    </w:p>
    <w:p w14:paraId="22C5C8E1" w14:textId="34FB81B4" w:rsidR="000A5FEC" w:rsidRPr="00123677" w:rsidRDefault="000A5FEC" w:rsidP="000A5FEC">
      <w:pPr>
        <w:pStyle w:val="Heading3"/>
      </w:pPr>
      <w:r>
        <w:t>Harrison Williams</w:t>
      </w:r>
    </w:p>
    <w:p w14:paraId="3A376042" w14:textId="77777777" w:rsidR="00A740B6" w:rsidRDefault="00CA0A87" w:rsidP="0046182C">
      <w:pPr>
        <w:pStyle w:val="Content"/>
      </w:pPr>
      <w:r w:rsidRPr="00CA0A87">
        <w:t xml:space="preserve">For the group project for the assignment 2, group 14, I felt that we had very good communication and team work skills overall, and produced a great work ethic throughout. As we all had the same interest coming into the project, I believe this greatly improved our communication abilities and improved our team work ability. I felt that no major problems were met in our group during our work, due to our communication through </w:t>
      </w:r>
      <w:r>
        <w:t>D</w:t>
      </w:r>
      <w:r w:rsidRPr="00CA0A87">
        <w:t xml:space="preserve">iscord, and always keeping each other informed and up to date on where we were and how everything was going, along with everyone’s roles and what needed to be done and when. </w:t>
      </w:r>
    </w:p>
    <w:p w14:paraId="09DFCC37" w14:textId="77777777" w:rsidR="00A740B6" w:rsidRDefault="00A740B6" w:rsidP="0046182C">
      <w:pPr>
        <w:pStyle w:val="Content"/>
      </w:pPr>
    </w:p>
    <w:p w14:paraId="3D6440EB" w14:textId="267311D8" w:rsidR="00123677" w:rsidRDefault="00CA0A87" w:rsidP="0046182C">
      <w:pPr>
        <w:pStyle w:val="Content"/>
      </w:pPr>
      <w:r w:rsidRPr="00CA0A87">
        <w:t>This group project has shown me that a good open-line of communication can make all the difference when it comes to a groups effectiveness and work flow, and that when everyone has a mutual interest it can also improve the groups cohesion and work effectiveness, especially on a creative endeavor, as it can reduce clashes and speed up work efficiency. Due to my work I feel I could have been slightly more communicative and have more input, which I will have to work on and improve in further work.</w:t>
      </w:r>
    </w:p>
    <w:p w14:paraId="27804E75" w14:textId="004EA0D2" w:rsidR="000746F0" w:rsidRDefault="000746F0" w:rsidP="0046182C">
      <w:pPr>
        <w:pStyle w:val="Content"/>
      </w:pPr>
    </w:p>
    <w:p w14:paraId="637C423F" w14:textId="3106604D" w:rsidR="000746F0" w:rsidRDefault="000746F0">
      <w:pPr>
        <w:spacing w:after="200"/>
        <w:rPr>
          <w:b w:val="0"/>
          <w:sz w:val="24"/>
          <w:szCs w:val="24"/>
        </w:rPr>
      </w:pPr>
      <w:r>
        <w:br w:type="page"/>
      </w:r>
    </w:p>
    <w:p w14:paraId="5CA94409" w14:textId="560212D2" w:rsidR="000746F0" w:rsidRDefault="000746F0" w:rsidP="0053120D">
      <w:pPr>
        <w:pStyle w:val="Heading1"/>
        <w:pBdr>
          <w:bottom w:val="single" w:sz="12" w:space="1" w:color="4A66AC" w:themeColor="accent1"/>
        </w:pBdr>
      </w:pPr>
      <w:bookmarkStart w:id="21" w:name="_Toc6083390"/>
      <w:r>
        <w:lastRenderedPageBreak/>
        <w:t>Appendices</w:t>
      </w:r>
      <w:bookmarkEnd w:id="21"/>
    </w:p>
    <w:p w14:paraId="1B8332EC" w14:textId="0DB69086" w:rsidR="00BC5AB9" w:rsidRDefault="000746F0" w:rsidP="000746F0">
      <w:pPr>
        <w:pStyle w:val="Heading2"/>
      </w:pPr>
      <w:bookmarkStart w:id="22" w:name="_Appendix_1:_"/>
      <w:bookmarkStart w:id="23" w:name="_Toc6083391"/>
      <w:bookmarkEnd w:id="22"/>
      <w:r>
        <w:t xml:space="preserve">Appendix 1:  </w:t>
      </w:r>
      <w:r w:rsidR="00BC5AB9">
        <w:t>GitHub</w:t>
      </w:r>
      <w:r>
        <w:t xml:space="preserve"> </w:t>
      </w:r>
      <w:r w:rsidR="00BC5AB9">
        <w:t>Repository History (Sample)</w:t>
      </w:r>
      <w:bookmarkEnd w:id="23"/>
    </w:p>
    <w:p w14:paraId="1643456D" w14:textId="2FD320D9" w:rsidR="00BC5AB9" w:rsidRDefault="00BC5AB9" w:rsidP="000746F0"/>
    <w:p w14:paraId="519FF933" w14:textId="0B0D0ECD" w:rsidR="00BC5AB9" w:rsidRDefault="00BC5AB9" w:rsidP="000746F0">
      <w:r>
        <w:rPr>
          <w:noProof/>
        </w:rPr>
        <w:drawing>
          <wp:inline distT="0" distB="0" distL="0" distR="0" wp14:anchorId="0EFD821A" wp14:editId="5C16C639">
            <wp:extent cx="6462005" cy="5667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62">
                      <a:extLst>
                        <a:ext uri="{28A0092B-C50C-407E-A947-70E740481C1C}">
                          <a14:useLocalDpi xmlns:a14="http://schemas.microsoft.com/office/drawing/2010/main" val="0"/>
                        </a:ext>
                      </a:extLst>
                    </a:blip>
                    <a:stretch>
                      <a:fillRect/>
                    </a:stretch>
                  </pic:blipFill>
                  <pic:spPr>
                    <a:xfrm>
                      <a:off x="0" y="0"/>
                      <a:ext cx="6462005" cy="5667375"/>
                    </a:xfrm>
                    <a:prstGeom prst="rect">
                      <a:avLst/>
                    </a:prstGeom>
                  </pic:spPr>
                </pic:pic>
              </a:graphicData>
            </a:graphic>
          </wp:inline>
        </w:drawing>
      </w:r>
    </w:p>
    <w:p w14:paraId="77B84BE6" w14:textId="77777777" w:rsidR="00BC5AB9" w:rsidRDefault="00BC5AB9" w:rsidP="000746F0"/>
    <w:p w14:paraId="62F0A55E" w14:textId="77777777" w:rsidR="00BC5AB9" w:rsidRDefault="00BC5AB9" w:rsidP="000746F0"/>
    <w:p w14:paraId="68E7482E" w14:textId="77777777" w:rsidR="00BC5AB9" w:rsidRDefault="00BC5AB9">
      <w:pPr>
        <w:spacing w:after="200"/>
        <w:rPr>
          <w:rFonts w:eastAsiaTheme="majorEastAsia" w:cstheme="majorBidi"/>
          <w:color w:val="0E57C4" w:themeColor="background2" w:themeShade="80"/>
          <w:sz w:val="36"/>
          <w:szCs w:val="26"/>
        </w:rPr>
      </w:pPr>
      <w:r>
        <w:br w:type="page"/>
      </w:r>
    </w:p>
    <w:p w14:paraId="26469B51" w14:textId="36DEE411" w:rsidR="000746F0" w:rsidRDefault="000746F0" w:rsidP="00BC5AB9">
      <w:pPr>
        <w:pStyle w:val="Heading2"/>
      </w:pPr>
      <w:bookmarkStart w:id="24" w:name="_Appendix_2:_Group"/>
      <w:bookmarkStart w:id="25" w:name="_Toc6083392"/>
      <w:bookmarkEnd w:id="24"/>
      <w:r>
        <w:lastRenderedPageBreak/>
        <w:t xml:space="preserve">Appendix </w:t>
      </w:r>
      <w:r w:rsidR="00BC5AB9">
        <w:t>2</w:t>
      </w:r>
      <w:r>
        <w:t>: Group Discord</w:t>
      </w:r>
      <w:r w:rsidR="00BC5AB9">
        <w:t xml:space="preserve"> Discussions</w:t>
      </w:r>
      <w:r>
        <w:t xml:space="preserve"> </w:t>
      </w:r>
      <w:r w:rsidR="00BC5AB9">
        <w:t>(Sample)</w:t>
      </w:r>
      <w:bookmarkEnd w:id="25"/>
    </w:p>
    <w:p w14:paraId="47E57E89" w14:textId="4A342F7A" w:rsidR="00BC5AB9" w:rsidRDefault="00BC5AB9" w:rsidP="00BC5AB9"/>
    <w:p w14:paraId="4F0E2FC4" w14:textId="16B7817A" w:rsidR="00BC5AB9" w:rsidRDefault="00BC5AB9" w:rsidP="00BC5AB9">
      <w:r>
        <w:rPr>
          <w:noProof/>
        </w:rPr>
        <w:drawing>
          <wp:inline distT="0" distB="0" distL="0" distR="0" wp14:anchorId="18EEE097" wp14:editId="62835D5A">
            <wp:extent cx="6436441" cy="4257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ord.PNG"/>
                    <pic:cNvPicPr/>
                  </pic:nvPicPr>
                  <pic:blipFill>
                    <a:blip r:embed="rId63">
                      <a:extLst>
                        <a:ext uri="{28A0092B-C50C-407E-A947-70E740481C1C}">
                          <a14:useLocalDpi xmlns:a14="http://schemas.microsoft.com/office/drawing/2010/main" val="0"/>
                        </a:ext>
                      </a:extLst>
                    </a:blip>
                    <a:stretch>
                      <a:fillRect/>
                    </a:stretch>
                  </pic:blipFill>
                  <pic:spPr>
                    <a:xfrm>
                      <a:off x="0" y="0"/>
                      <a:ext cx="6439028" cy="4259386"/>
                    </a:xfrm>
                    <a:prstGeom prst="rect">
                      <a:avLst/>
                    </a:prstGeom>
                  </pic:spPr>
                </pic:pic>
              </a:graphicData>
            </a:graphic>
          </wp:inline>
        </w:drawing>
      </w:r>
    </w:p>
    <w:p w14:paraId="5804C6F0" w14:textId="77777777" w:rsidR="00BC5AB9" w:rsidRPr="00BC5AB9" w:rsidRDefault="00BC5AB9" w:rsidP="00BC5AB9"/>
    <w:sectPr w:rsidR="00BC5AB9" w:rsidRPr="00BC5AB9" w:rsidSect="00EA520E">
      <w:headerReference w:type="default" r:id="rId64"/>
      <w:pgSz w:w="11906" w:h="16838" w:code="9"/>
      <w:pgMar w:top="720" w:right="1151" w:bottom="720" w:left="1151"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EB748" w14:textId="77777777" w:rsidR="005E2D56" w:rsidRDefault="005E2D56">
      <w:r>
        <w:separator/>
      </w:r>
    </w:p>
    <w:p w14:paraId="601A309A" w14:textId="77777777" w:rsidR="005E2D56" w:rsidRDefault="005E2D56"/>
    <w:p w14:paraId="67C76FEA" w14:textId="77777777" w:rsidR="005E2D56" w:rsidRDefault="005E2D56"/>
  </w:endnote>
  <w:endnote w:type="continuationSeparator" w:id="0">
    <w:p w14:paraId="2621AE3C" w14:textId="77777777" w:rsidR="005E2D56" w:rsidRDefault="005E2D56">
      <w:r>
        <w:continuationSeparator/>
      </w:r>
    </w:p>
    <w:p w14:paraId="7525E998" w14:textId="77777777" w:rsidR="005E2D56" w:rsidRDefault="005E2D56"/>
    <w:p w14:paraId="4A7F5618" w14:textId="77777777" w:rsidR="005E2D56" w:rsidRDefault="005E2D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472EBA" w:rsidRDefault="00472EBA">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472EBA" w:rsidRPr="00DF10EA" w:rsidRDefault="00472EBA"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263F1" w14:textId="77777777" w:rsidR="005E2D56" w:rsidRDefault="005E2D56">
      <w:r>
        <w:separator/>
      </w:r>
    </w:p>
    <w:p w14:paraId="34710FE2" w14:textId="77777777" w:rsidR="005E2D56" w:rsidRDefault="005E2D56"/>
    <w:p w14:paraId="707B2A57" w14:textId="77777777" w:rsidR="005E2D56" w:rsidRDefault="005E2D56"/>
  </w:footnote>
  <w:footnote w:type="continuationSeparator" w:id="0">
    <w:p w14:paraId="61D8E21F" w14:textId="77777777" w:rsidR="005E2D56" w:rsidRDefault="005E2D56">
      <w:r>
        <w:continuationSeparator/>
      </w:r>
    </w:p>
    <w:p w14:paraId="5867986D" w14:textId="77777777" w:rsidR="005E2D56" w:rsidRDefault="005E2D56"/>
    <w:p w14:paraId="194F6D49" w14:textId="77777777" w:rsidR="005E2D56" w:rsidRDefault="005E2D56"/>
  </w:footnote>
  <w:footnote w:id="1">
    <w:p w14:paraId="24614228" w14:textId="7777777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472EBA" w:rsidRPr="00BA6C18" w:rsidRDefault="00472EBA">
      <w:pPr>
        <w:pStyle w:val="FootnoteText"/>
        <w:rPr>
          <w:rFonts w:ascii="Open Sans" w:hAnsi="Open Sans" w:cs="Open Sans"/>
          <w:b w:val="0"/>
          <w:lang w:val="en-GB"/>
        </w:rPr>
      </w:pPr>
    </w:p>
  </w:footnote>
  <w:footnote w:id="2">
    <w:p w14:paraId="7EC33EAD" w14:textId="7777777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472EBA" w:rsidRPr="00BA6C18" w:rsidRDefault="00472EBA">
      <w:pPr>
        <w:pStyle w:val="FootnoteText"/>
        <w:rPr>
          <w:rFonts w:ascii="Open Sans" w:hAnsi="Open Sans" w:cs="Open Sans"/>
          <w:b w:val="0"/>
          <w:lang w:val="en-GB"/>
        </w:rPr>
      </w:pPr>
    </w:p>
  </w:footnote>
  <w:footnote w:id="3">
    <w:p w14:paraId="0A17BA64" w14:textId="5278AB3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472EBA" w:rsidRPr="00BA6C18" w:rsidRDefault="00472EBA">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472EBA" w:rsidRPr="00BA6C18" w:rsidRDefault="00472EBA">
      <w:pPr>
        <w:pStyle w:val="FootnoteText"/>
        <w:rPr>
          <w:rFonts w:ascii="Open Sans" w:hAnsi="Open Sans" w:cs="Open Sans"/>
          <w:b w:val="0"/>
          <w:lang w:val="en-GB"/>
        </w:rPr>
      </w:pPr>
    </w:p>
  </w:footnote>
  <w:footnote w:id="5">
    <w:p w14:paraId="791367AF" w14:textId="4834377B" w:rsidR="00472EBA" w:rsidRPr="00BA6C18" w:rsidRDefault="00472EBA"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472EBA" w:rsidRPr="00BA6C18" w:rsidRDefault="00472EBA"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472EBA" w:rsidRPr="00BA6C18" w:rsidRDefault="00472EBA"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472EBA"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472EBA" w:rsidRDefault="00472EBA">
          <w:pPr>
            <w:pStyle w:val="Header"/>
          </w:pPr>
        </w:p>
      </w:tc>
    </w:tr>
  </w:tbl>
  <w:p w14:paraId="5D7463F7" w14:textId="77777777" w:rsidR="00472EBA" w:rsidRDefault="00472EBA" w:rsidP="00D077E9">
    <w:pPr>
      <w:pStyle w:val="Header"/>
    </w:pPr>
  </w:p>
  <w:p w14:paraId="4CED6C62" w14:textId="77777777" w:rsidR="00472EBA" w:rsidRDefault="00472EB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472EBA"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472EBA" w:rsidRDefault="00472EBA">
          <w:pPr>
            <w:pStyle w:val="Header"/>
          </w:pPr>
        </w:p>
      </w:tc>
    </w:tr>
  </w:tbl>
  <w:p w14:paraId="53507112" w14:textId="77777777" w:rsidR="00472EBA" w:rsidRDefault="00472EBA" w:rsidP="00D077E9">
    <w:pPr>
      <w:pStyle w:val="Header"/>
    </w:pPr>
  </w:p>
  <w:p w14:paraId="500EB28E" w14:textId="77777777" w:rsidR="00472EBA" w:rsidRDefault="00472EB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472EBA"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472EBA" w:rsidRDefault="00472EBA">
          <w:pPr>
            <w:pStyle w:val="Header"/>
          </w:pPr>
        </w:p>
      </w:tc>
    </w:tr>
  </w:tbl>
  <w:p w14:paraId="703B28E9" w14:textId="77777777" w:rsidR="00472EBA" w:rsidRDefault="00472EBA" w:rsidP="00D077E9">
    <w:pPr>
      <w:pStyle w:val="Header"/>
    </w:pPr>
  </w:p>
  <w:p w14:paraId="289D66DC" w14:textId="77777777" w:rsidR="00472EBA" w:rsidRDefault="00472E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875113"/>
    <w:multiLevelType w:val="hybridMultilevel"/>
    <w:tmpl w:val="2E0CDB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CA6DDC"/>
    <w:multiLevelType w:val="hybridMultilevel"/>
    <w:tmpl w:val="C82E487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8A2F78"/>
    <w:multiLevelType w:val="hybridMultilevel"/>
    <w:tmpl w:val="A2703D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7"/>
  </w:num>
  <w:num w:numId="4">
    <w:abstractNumId w:val="13"/>
  </w:num>
  <w:num w:numId="5">
    <w:abstractNumId w:val="10"/>
  </w:num>
  <w:num w:numId="6">
    <w:abstractNumId w:val="3"/>
  </w:num>
  <w:num w:numId="7">
    <w:abstractNumId w:val="0"/>
  </w:num>
  <w:num w:numId="8">
    <w:abstractNumId w:val="19"/>
  </w:num>
  <w:num w:numId="9">
    <w:abstractNumId w:val="16"/>
  </w:num>
  <w:num w:numId="10">
    <w:abstractNumId w:val="15"/>
  </w:num>
  <w:num w:numId="11">
    <w:abstractNumId w:val="20"/>
  </w:num>
  <w:num w:numId="12">
    <w:abstractNumId w:val="17"/>
  </w:num>
  <w:num w:numId="13">
    <w:abstractNumId w:val="12"/>
  </w:num>
  <w:num w:numId="14">
    <w:abstractNumId w:val="11"/>
  </w:num>
  <w:num w:numId="15">
    <w:abstractNumId w:val="5"/>
  </w:num>
  <w:num w:numId="16">
    <w:abstractNumId w:val="2"/>
  </w:num>
  <w:num w:numId="17">
    <w:abstractNumId w:val="21"/>
  </w:num>
  <w:num w:numId="18">
    <w:abstractNumId w:val="23"/>
  </w:num>
  <w:num w:numId="19">
    <w:abstractNumId w:val="1"/>
  </w:num>
  <w:num w:numId="20">
    <w:abstractNumId w:val="9"/>
  </w:num>
  <w:num w:numId="21">
    <w:abstractNumId w:val="6"/>
  </w:num>
  <w:num w:numId="22">
    <w:abstractNumId w:val="24"/>
  </w:num>
  <w:num w:numId="23">
    <w:abstractNumId w:val="18"/>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45042"/>
    <w:rsid w:val="000502F3"/>
    <w:rsid w:val="00050324"/>
    <w:rsid w:val="00060961"/>
    <w:rsid w:val="000746F0"/>
    <w:rsid w:val="000A0150"/>
    <w:rsid w:val="000A5FEC"/>
    <w:rsid w:val="000C47B7"/>
    <w:rsid w:val="000E63C9"/>
    <w:rsid w:val="00123677"/>
    <w:rsid w:val="00126FD3"/>
    <w:rsid w:val="00130E9D"/>
    <w:rsid w:val="00150A6D"/>
    <w:rsid w:val="00152897"/>
    <w:rsid w:val="0017590B"/>
    <w:rsid w:val="00185B35"/>
    <w:rsid w:val="001C7002"/>
    <w:rsid w:val="001C7B1D"/>
    <w:rsid w:val="001D1786"/>
    <w:rsid w:val="001D6B93"/>
    <w:rsid w:val="001E2553"/>
    <w:rsid w:val="001F2BC8"/>
    <w:rsid w:val="001F5F6B"/>
    <w:rsid w:val="00225406"/>
    <w:rsid w:val="00241BCA"/>
    <w:rsid w:val="00243EBC"/>
    <w:rsid w:val="00246A35"/>
    <w:rsid w:val="0025022C"/>
    <w:rsid w:val="0026506B"/>
    <w:rsid w:val="00265DDF"/>
    <w:rsid w:val="00266084"/>
    <w:rsid w:val="0027082A"/>
    <w:rsid w:val="00284348"/>
    <w:rsid w:val="002A0523"/>
    <w:rsid w:val="002B6EF6"/>
    <w:rsid w:val="002D2DE6"/>
    <w:rsid w:val="002D5A23"/>
    <w:rsid w:val="002F1457"/>
    <w:rsid w:val="002F51F5"/>
    <w:rsid w:val="00312137"/>
    <w:rsid w:val="00320044"/>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72EBA"/>
    <w:rsid w:val="0049787E"/>
    <w:rsid w:val="004A3C46"/>
    <w:rsid w:val="004B21A5"/>
    <w:rsid w:val="004E1BB2"/>
    <w:rsid w:val="005037F0"/>
    <w:rsid w:val="005043E7"/>
    <w:rsid w:val="00516A86"/>
    <w:rsid w:val="0051781A"/>
    <w:rsid w:val="005275F6"/>
    <w:rsid w:val="0053120D"/>
    <w:rsid w:val="00533E73"/>
    <w:rsid w:val="005430C2"/>
    <w:rsid w:val="00552D01"/>
    <w:rsid w:val="0056343B"/>
    <w:rsid w:val="00572102"/>
    <w:rsid w:val="005D60B6"/>
    <w:rsid w:val="005E188A"/>
    <w:rsid w:val="005E2D56"/>
    <w:rsid w:val="005F1BB0"/>
    <w:rsid w:val="00625C23"/>
    <w:rsid w:val="00632234"/>
    <w:rsid w:val="00652BBF"/>
    <w:rsid w:val="00656C4D"/>
    <w:rsid w:val="00666799"/>
    <w:rsid w:val="0068492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85303"/>
    <w:rsid w:val="00793EFB"/>
    <w:rsid w:val="007A45F8"/>
    <w:rsid w:val="007C6B52"/>
    <w:rsid w:val="007D16C5"/>
    <w:rsid w:val="0080273B"/>
    <w:rsid w:val="00820649"/>
    <w:rsid w:val="00845129"/>
    <w:rsid w:val="00862FE4"/>
    <w:rsid w:val="0086389A"/>
    <w:rsid w:val="00864E55"/>
    <w:rsid w:val="0087507B"/>
    <w:rsid w:val="0087605E"/>
    <w:rsid w:val="008870B6"/>
    <w:rsid w:val="008A4533"/>
    <w:rsid w:val="008A4A16"/>
    <w:rsid w:val="008B1FEE"/>
    <w:rsid w:val="008C7842"/>
    <w:rsid w:val="008E6B94"/>
    <w:rsid w:val="009011F3"/>
    <w:rsid w:val="00903C32"/>
    <w:rsid w:val="009133D9"/>
    <w:rsid w:val="00916B16"/>
    <w:rsid w:val="009173B9"/>
    <w:rsid w:val="00924A4D"/>
    <w:rsid w:val="0093335D"/>
    <w:rsid w:val="0093613E"/>
    <w:rsid w:val="00943026"/>
    <w:rsid w:val="00951D5F"/>
    <w:rsid w:val="00966B81"/>
    <w:rsid w:val="00972B75"/>
    <w:rsid w:val="0097638F"/>
    <w:rsid w:val="009B0653"/>
    <w:rsid w:val="009C7720"/>
    <w:rsid w:val="009E0C84"/>
    <w:rsid w:val="009E130B"/>
    <w:rsid w:val="009F6C84"/>
    <w:rsid w:val="00A06922"/>
    <w:rsid w:val="00A1239A"/>
    <w:rsid w:val="00A2047F"/>
    <w:rsid w:val="00A23AFA"/>
    <w:rsid w:val="00A31027"/>
    <w:rsid w:val="00A31B3E"/>
    <w:rsid w:val="00A41275"/>
    <w:rsid w:val="00A532F3"/>
    <w:rsid w:val="00A53810"/>
    <w:rsid w:val="00A740B6"/>
    <w:rsid w:val="00A84585"/>
    <w:rsid w:val="00A8489E"/>
    <w:rsid w:val="00AA06AE"/>
    <w:rsid w:val="00AB29E7"/>
    <w:rsid w:val="00AB4090"/>
    <w:rsid w:val="00AC29F3"/>
    <w:rsid w:val="00AC76CB"/>
    <w:rsid w:val="00AD2D90"/>
    <w:rsid w:val="00B14299"/>
    <w:rsid w:val="00B171CF"/>
    <w:rsid w:val="00B231E5"/>
    <w:rsid w:val="00B2362B"/>
    <w:rsid w:val="00B36F1B"/>
    <w:rsid w:val="00B528B0"/>
    <w:rsid w:val="00B53D4E"/>
    <w:rsid w:val="00BA6C18"/>
    <w:rsid w:val="00BC5AB9"/>
    <w:rsid w:val="00BD1D1F"/>
    <w:rsid w:val="00BD381C"/>
    <w:rsid w:val="00BE36FA"/>
    <w:rsid w:val="00C02B87"/>
    <w:rsid w:val="00C4086D"/>
    <w:rsid w:val="00C97DB7"/>
    <w:rsid w:val="00CA0A87"/>
    <w:rsid w:val="00CA1896"/>
    <w:rsid w:val="00CB5490"/>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633B5"/>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410B4"/>
    <w:rsid w:val="00E620B0"/>
    <w:rsid w:val="00E651C8"/>
    <w:rsid w:val="00E81B40"/>
    <w:rsid w:val="00E9101F"/>
    <w:rsid w:val="00E971AB"/>
    <w:rsid w:val="00EA520E"/>
    <w:rsid w:val="00EC6B88"/>
    <w:rsid w:val="00EF555B"/>
    <w:rsid w:val="00F027BB"/>
    <w:rsid w:val="00F059CE"/>
    <w:rsid w:val="00F11DCF"/>
    <w:rsid w:val="00F162EA"/>
    <w:rsid w:val="00F23AA3"/>
    <w:rsid w:val="00F40C8E"/>
    <w:rsid w:val="00F52D27"/>
    <w:rsid w:val="00F71895"/>
    <w:rsid w:val="00F83527"/>
    <w:rsid w:val="00F85EBC"/>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1836527372">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all3dp.com/1/single-board-computer-raspberry-pi-alternative/" TargetMode="External"/><Relationship Id="rId39" Type="http://schemas.openxmlformats.org/officeDocument/2006/relationships/hyperlink" Target="https://www.comparitech.com/net-admin/siem-tools/" TargetMode="External"/><Relationship Id="rId21" Type="http://schemas.openxmlformats.org/officeDocument/2006/relationships/hyperlink" Target="https://work.chron.com/requirements-game-programmer-13788.html" TargetMode="External"/><Relationship Id="rId34" Type="http://schemas.openxmlformats.org/officeDocument/2006/relationships/hyperlink" Target="https://www.forbes.com/sites/jacobmorgan/2014/05/13/simple-explanation-internet-things-that-anyone-can-understand/" TargetMode="External"/><Relationship Id="rId42" Type="http://schemas.openxmlformats.org/officeDocument/2006/relationships/hyperlink" Target="https://abcnews.go.com/Technology/marriotts-data-breach-large-largest-worst-corporate-hacks/story?id=59520391" TargetMode="External"/><Relationship Id="rId47" Type="http://schemas.openxmlformats.org/officeDocument/2006/relationships/hyperlink" Target="https://theconversation.com/driverless-cars-how-youll-use-free-time-for-work-and-rest-according-to-research-113090" TargetMode="External"/><Relationship Id="rId50" Type="http://schemas.openxmlformats.org/officeDocument/2006/relationships/image" Target="media/image11.jpeg"/><Relationship Id="rId55" Type="http://schemas.openxmlformats.org/officeDocument/2006/relationships/image" Target="media/image16.jpg"/><Relationship Id="rId63"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raspberrypi.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32" Type="http://schemas.openxmlformats.org/officeDocument/2006/relationships/hyperlink" Target="https://en.wikipedia.org/wiki/Internet_of_things" TargetMode="External"/><Relationship Id="rId37" Type="http://schemas.openxmlformats.org/officeDocument/2006/relationships/hyperlink" Target="https://techbeacon.com/security/rsa-2019-tracking-state-cybersecurity" TargetMode="External"/><Relationship Id="rId40" Type="http://schemas.openxmlformats.org/officeDocument/2006/relationships/hyperlink" Target="https://www.csoonline.com/article/3331280/2019-will-be-the-year-of-cloud-based-cybersecurity-analyticsoperations.html" TargetMode="External"/><Relationship Id="rId45" Type="http://schemas.openxmlformats.org/officeDocument/2006/relationships/hyperlink" Target="https://towardsdatascience.com/types-of-machine-learning-algorithms-you-should-know-953a08248861" TargetMode="External"/><Relationship Id="rId53" Type="http://schemas.openxmlformats.org/officeDocument/2006/relationships/image" Target="media/image14.jpg"/><Relationship Id="rId58" Type="http://schemas.openxmlformats.org/officeDocument/2006/relationships/hyperlink" Target="https://upload.wikimedia.org/wikipedia/it/a/a0/The_Nameless_One_and_Deionarra_holding_a_conversation_(PT).png%20"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oter" Target="footer1.xml"/><Relationship Id="rId28" Type="http://schemas.openxmlformats.org/officeDocument/2006/relationships/hyperlink" Target="https://www.arduino.cc/" TargetMode="External"/><Relationship Id="rId36" Type="http://schemas.openxmlformats.org/officeDocument/2006/relationships/hyperlink" Target="https://www.forcepoint.com/cyber-edu/cybersecurity" TargetMode="External"/><Relationship Id="rId49" Type="http://schemas.openxmlformats.org/officeDocument/2006/relationships/hyperlink" Target="https://www.lawtechnologytoday.org/2018/10/the-legal-implications-of-driverless-cars/" TargetMode="External"/><Relationship Id="rId57" Type="http://schemas.openxmlformats.org/officeDocument/2006/relationships/hyperlink" Target="https://verbalspew.files.wordpress.com/2013/10/twdep5-clementine-will-remember.jpg" TargetMode="External"/><Relationship Id="rId61" Type="http://schemas.openxmlformats.org/officeDocument/2006/relationships/hyperlink" Target="https://images.thewest.com.au/publication/B88714996Z/1516155255791_G581DOK9V.3-1.jpg?imwidth=800&amp;impolicy=.auto%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circuitdigest.com/arduino-projects" TargetMode="External"/><Relationship Id="rId44" Type="http://schemas.openxmlformats.org/officeDocument/2006/relationships/hyperlink" Target="https://elitedatascience.com/machine-learning-impact" TargetMode="External"/><Relationship Id="rId52" Type="http://schemas.openxmlformats.org/officeDocument/2006/relationships/image" Target="media/image13.jpeg"/><Relationship Id="rId60" Type="http://schemas.openxmlformats.org/officeDocument/2006/relationships/hyperlink" Target="http://www.heinz-kratz.de/batavia1.jp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hyperlink" Target="https://www.lattepanda.com/" TargetMode="External"/><Relationship Id="rId30" Type="http://schemas.openxmlformats.org/officeDocument/2006/relationships/hyperlink" Target="https://www.youtube.com/watch?v=UoBUXOOdLXY" TargetMode="External"/><Relationship Id="rId35" Type="http://schemas.openxmlformats.org/officeDocument/2006/relationships/hyperlink" Target="https://www.cisco.com/c/en/us/products/security/what-is-cybersecurity.html" TargetMode="External"/><Relationship Id="rId43" Type="http://schemas.openxmlformats.org/officeDocument/2006/relationships/hyperlink" Target="https://www.sas.com/en_au/insights/analytics/machine-learning.html" TargetMode="External"/><Relationship Id="rId48" Type="http://schemas.openxmlformats.org/officeDocument/2006/relationships/hyperlink" Target="https://www.carmagazine.co.uk/car-news/tech/autonomous-car-levels-different-driverless-technology-levels-explained/" TargetMode="External"/><Relationship Id="rId56" Type="http://schemas.openxmlformats.org/officeDocument/2006/relationships/hyperlink" Target="https://psmag.com/.image/t_share/MTI3NTgyNTA4NDU0ODEyMTI2/morality-illo.jpg" TargetMode="External"/><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12.jp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image" Target="media/image10.jpg"/><Relationship Id="rId33" Type="http://schemas.openxmlformats.org/officeDocument/2006/relationships/hyperlink" Target="https://www.forbes.com/sites/forbestechcouncil/2019/01/30/19-for-19-technology-predictions-for-2019-and-beyond/" TargetMode="External"/><Relationship Id="rId38" Type="http://schemas.openxmlformats.org/officeDocument/2006/relationships/hyperlink" Target="https://www.themartec.com/insidelook/cybersecurity-trends-and-threats" TargetMode="External"/><Relationship Id="rId46" Type="http://schemas.openxmlformats.org/officeDocument/2006/relationships/hyperlink" Target="https://www.ucsusa.org/clean-vehicles/how-self-driving-cars-work" TargetMode="External"/><Relationship Id="rId59" Type="http://schemas.openxmlformats.org/officeDocument/2006/relationships/hyperlink" Target="https://killapenguin.com/227/gallery/medium/fallout2/fallout-2-0012.jpg%20" TargetMode="External"/><Relationship Id="rId67" Type="http://schemas.openxmlformats.org/officeDocument/2006/relationships/theme" Target="theme/theme1.xml"/><Relationship Id="rId20" Type="http://schemas.openxmlformats.org/officeDocument/2006/relationships/hyperlink" Target="https://github.com/groupfourteen/assignment2" TargetMode="External"/><Relationship Id="rId41" Type="http://schemas.openxmlformats.org/officeDocument/2006/relationships/hyperlink" Target="https://www.cybersecurityeducation.org/careers/penetration-tester/" TargetMode="External"/><Relationship Id="rId54" Type="http://schemas.openxmlformats.org/officeDocument/2006/relationships/image" Target="media/image15.jpeg"/><Relationship Id="rId6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2F45AF"/>
    <w:rsid w:val="005C0FFB"/>
    <w:rsid w:val="005C2140"/>
    <w:rsid w:val="006725CA"/>
    <w:rsid w:val="00792FA3"/>
    <w:rsid w:val="008B6F3F"/>
    <w:rsid w:val="00993F44"/>
    <w:rsid w:val="00B229E8"/>
    <w:rsid w:val="00BC7395"/>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DD740-A578-40E0-9FA1-B9494BC55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601</TotalTime>
  <Pages>63</Pages>
  <Words>19191</Words>
  <Characters>109390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80</cp:revision>
  <cp:lastPrinted>2019-04-13T11:33:00Z</cp:lastPrinted>
  <dcterms:created xsi:type="dcterms:W3CDTF">2019-04-09T09:36:00Z</dcterms:created>
  <dcterms:modified xsi:type="dcterms:W3CDTF">2019-04-13T11:44:00Z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